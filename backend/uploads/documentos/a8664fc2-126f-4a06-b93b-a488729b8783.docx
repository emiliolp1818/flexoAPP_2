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73E5D" w14:textId="6FF551E4" w:rsidR="00D077E9" w:rsidRPr="00A942BB" w:rsidRDefault="00205925" w:rsidP="00D70D02">
      <w:pPr>
        <w:rPr>
          <w:noProof/>
          <w:color w:val="auto"/>
        </w:rPr>
      </w:pPr>
      <w:r w:rsidRPr="00A942BB">
        <w:rPr>
          <w:noProof/>
          <w:color w:val="auto"/>
          <w:lang w:bidi="es-ES"/>
        </w:rPr>
        <w:drawing>
          <wp:anchor distT="0" distB="0" distL="114300" distR="114300" simplePos="0" relativeHeight="251658240" behindDoc="1" locked="0" layoutInCell="1" allowOverlap="1" wp14:anchorId="679E2A4E" wp14:editId="17D34CE9">
            <wp:simplePos x="0" y="0"/>
            <wp:positionH relativeFrom="margin">
              <wp:align>center</wp:align>
            </wp:positionH>
            <wp:positionV relativeFrom="page">
              <wp:posOffset>-635</wp:posOffset>
            </wp:positionV>
            <wp:extent cx="7760970" cy="5173980"/>
            <wp:effectExtent l="0" t="0" r="0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5ABB" w:rsidRPr="00A942BB">
        <w:rPr>
          <w:noProof/>
          <w:color w:val="auto"/>
          <w:lang w:bidi="es-ES"/>
        </w:rPr>
        <w:t xml:space="preserve"> </w:t>
      </w:r>
    </w:p>
    <w:tbl>
      <w:tblPr>
        <w:tblpPr w:leftFromText="180" w:rightFromText="180" w:vertAnchor="text" w:horzAnchor="margin" w:tblpY="-7"/>
        <w:tblW w:w="5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88"/>
      </w:tblGrid>
      <w:tr w:rsidR="00A942BB" w:rsidRPr="00A942BB" w14:paraId="2E07C1E8" w14:textId="77777777" w:rsidTr="00B502FC">
        <w:trPr>
          <w:trHeight w:val="2100"/>
        </w:trPr>
        <w:tc>
          <w:tcPr>
            <w:tcW w:w="5888" w:type="dxa"/>
            <w:tcBorders>
              <w:top w:val="nil"/>
              <w:left w:val="nil"/>
              <w:bottom w:val="nil"/>
              <w:right w:val="nil"/>
            </w:tcBorders>
          </w:tcPr>
          <w:p w14:paraId="7BB05A69" w14:textId="7D43FCF3" w:rsidR="00D077E9" w:rsidRPr="00A942BB" w:rsidRDefault="00D077E9" w:rsidP="00AB02A7">
            <w:pPr>
              <w:rPr>
                <w:noProof/>
                <w:color w:val="auto"/>
              </w:rPr>
            </w:pPr>
          </w:p>
          <w:p w14:paraId="37896C2D" w14:textId="7D43FCF3" w:rsidR="00D077E9" w:rsidRPr="00A942BB" w:rsidRDefault="00D077E9" w:rsidP="00AB02A7">
            <w:pPr>
              <w:rPr>
                <w:noProof/>
                <w:color w:val="auto"/>
              </w:rPr>
            </w:pPr>
          </w:p>
        </w:tc>
      </w:tr>
      <w:tr w:rsidR="00A942BB" w:rsidRPr="00A942BB" w14:paraId="6654A93D" w14:textId="77777777" w:rsidTr="00B502FC">
        <w:trPr>
          <w:trHeight w:val="8100"/>
        </w:trPr>
        <w:tc>
          <w:tcPr>
            <w:tcW w:w="5888" w:type="dxa"/>
            <w:tcBorders>
              <w:top w:val="nil"/>
              <w:left w:val="nil"/>
              <w:bottom w:val="nil"/>
              <w:right w:val="nil"/>
            </w:tcBorders>
          </w:tcPr>
          <w:p w14:paraId="7AA6A6A9" w14:textId="255C8FA3" w:rsidR="00D077E9" w:rsidRPr="00A942BB" w:rsidRDefault="00807DFD" w:rsidP="00AB02A7">
            <w:pPr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665EB120" wp14:editId="472E9AAD">
                      <wp:simplePos x="0" y="0"/>
                      <wp:positionH relativeFrom="column">
                        <wp:posOffset>-86648</wp:posOffset>
                      </wp:positionH>
                      <wp:positionV relativeFrom="page">
                        <wp:posOffset>-600133</wp:posOffset>
                      </wp:positionV>
                      <wp:extent cx="3101340" cy="7559040"/>
                      <wp:effectExtent l="0" t="0" r="22860" b="2286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1340" cy="7559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2116E6" id="Rectángulo 3" o:spid="_x0000_s1026" alt="rectángulo blanco para texto en portada" style="position:absolute;margin-left:-6.8pt;margin-top:-47.25pt;width:244.2pt;height:595.2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" fillcolor="white [3212]" strokecolor="#18affb [1940]" strokeweight="2pt">
                      <w10:wrap anchory="page"/>
                    </v:rect>
                  </w:pict>
                </mc:Fallback>
              </mc:AlternateContent>
            </w:r>
            <w:r w:rsidR="006F2F48" w:rsidRPr="00A942BB">
              <w:rPr>
                <w:noProof/>
                <w:color w:val="auto"/>
                <w:lang w:bidi="es-ES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60862566" wp14:editId="0750C6D8">
                      <wp:simplePos x="0" y="0"/>
                      <wp:positionH relativeFrom="column">
                        <wp:posOffset>144780</wp:posOffset>
                      </wp:positionH>
                      <wp:positionV relativeFrom="page">
                        <wp:posOffset>1912620</wp:posOffset>
                      </wp:positionV>
                      <wp:extent cx="1390650" cy="0"/>
                      <wp:effectExtent l="0" t="19050" r="19050" b="19050"/>
                      <wp:wrapTight wrapText="bothSides">
                        <wp:wrapPolygon edited="0">
                          <wp:start x="0" y="-1"/>
                          <wp:lineTo x="0" y="-1"/>
                          <wp:lineTo x="21600" y="-1"/>
                          <wp:lineTo x="21600" y="-1"/>
                          <wp:lineTo x="0" y="-1"/>
                        </wp:wrapPolygon>
                      </wp:wrapTight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65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8A863F0" id="Conector recto 5" o:spid="_x0000_s1026" alt="divisor de texto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11.4pt,150.6pt" to="120.9pt,1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" strokecolor="#082a75 [3215]" strokeweight="3pt">
                      <w10:wrap type="tight" anchory="page"/>
                    </v:line>
                  </w:pict>
                </mc:Fallback>
              </mc:AlternateContent>
            </w:r>
            <w:r w:rsidR="006F2F48" w:rsidRPr="00A942BB">
              <w:rPr>
                <w:noProof/>
                <w:color w:val="auto"/>
                <w:lang w:bidi="es-ES"/>
              </w:rPr>
              <mc:AlternateContent>
                <mc:Choice Requires="wps">
                  <w:drawing>
                    <wp:inline distT="0" distB="0" distL="0" distR="0" wp14:anchorId="4938D89C" wp14:editId="49710991">
                      <wp:extent cx="3459480" cy="166116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59480" cy="16611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429ABC" w14:textId="6607BF7B" w:rsidR="006F2F48" w:rsidRPr="00205925" w:rsidRDefault="00B502FC" w:rsidP="006F2F48">
                                  <w:pPr>
                                    <w:pStyle w:val="Ttulo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 xml:space="preserve">Proyecto de </w:t>
                                  </w:r>
                                  <w:r w:rsidR="00807DFD">
                                    <w:rPr>
                                      <w:lang w:val="es-MX" w:bidi="es-ES"/>
                                    </w:rPr>
                                    <w:t>optimización FlexoSpring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938D89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2.4pt;height:13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" filled="f" stroked="f" strokeweight=".5pt">
                      <v:textbox>
                        <w:txbxContent>
                          <w:p w14:paraId="62429ABC" w14:textId="6607BF7B" w:rsidR="006F2F48" w:rsidRPr="00205925" w:rsidRDefault="00B502FC" w:rsidP="006F2F48">
                            <w:pPr>
                              <w:pStyle w:val="Ttul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 xml:space="preserve">Proyecto de </w:t>
                            </w:r>
                            <w:r w:rsidR="00807DFD">
                              <w:rPr>
                                <w:lang w:val="es-MX" w:bidi="es-ES"/>
                              </w:rPr>
                              <w:t>optimización FlexoSpring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A942BB" w:rsidRPr="00A942BB" w14:paraId="66E1B9F2" w14:textId="77777777" w:rsidTr="00B502FC">
        <w:trPr>
          <w:trHeight w:val="2703"/>
        </w:trPr>
        <w:tc>
          <w:tcPr>
            <w:tcW w:w="5888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  <w:color w:val="auto"/>
              </w:rPr>
              <w:id w:val="-1740469667"/>
              <w:placeholder>
                <w:docPart w:val="D08EA106CD684F9589B9264D6983107A"/>
              </w:placeholder>
              <w15:appearance w15:val="hidden"/>
            </w:sdtPr>
            <w:sdtContent>
              <w:p w14:paraId="2CFD5EE8" w14:textId="77777777" w:rsidR="00807DFD" w:rsidRPr="00A942BB" w:rsidRDefault="00B502FC" w:rsidP="00AB02A7">
                <w:pPr>
                  <w:rPr>
                    <w:noProof/>
                    <w:color w:val="auto"/>
                  </w:rPr>
                </w:pPr>
                <w:r w:rsidRPr="00A942BB">
                  <w:rPr>
                    <w:noProof/>
                    <w:color w:val="auto"/>
                  </w:rPr>
                  <w:t>FLEXOSPRING</w:t>
                </w:r>
                <w:r w:rsidR="00807DFD" w:rsidRPr="00A942BB">
                  <w:rPr>
                    <w:noProof/>
                    <w:color w:val="auto"/>
                  </w:rPr>
                  <w:t xml:space="preserve"> S.A.S</w:t>
                </w:r>
                <w:r w:rsidR="00807DFD" w:rsidRPr="00A942BB">
                  <w:rPr>
                    <w:noProof/>
                    <w:color w:val="auto"/>
                  </w:rPr>
                  <w:br/>
                  <w:t xml:space="preserve">aplicacion web interna </w:t>
                </w:r>
              </w:p>
              <w:p w14:paraId="4EBF6B79" w14:textId="65B37726" w:rsidR="00D077E9" w:rsidRPr="00A942BB" w:rsidRDefault="005D2668" w:rsidP="00AB02A7">
                <w:pPr>
                  <w:rPr>
                    <w:noProof/>
                    <w:color w:val="auto"/>
                  </w:rPr>
                </w:pPr>
                <w:r w:rsidRPr="00A942BB">
                  <w:rPr>
                    <w:noProof/>
                    <w:color w:val="auto"/>
                    <w:sz w:val="10"/>
                    <w:szCs w:val="10"/>
                    <w:lang w:bidi="es-ES"/>
                  </w:rPr>
                  <mc:AlternateContent>
                    <mc:Choice Requires="wps">
                      <w:drawing>
                        <wp:inline distT="0" distB="0" distL="0" distR="0" wp14:anchorId="30EEDFE5" wp14:editId="57102E08">
                          <wp:extent cx="1493949" cy="0"/>
                          <wp:effectExtent l="0" t="19050" r="30480" b="19050"/>
                          <wp:docPr id="6" name="Conector recto 6" descr="divisor de texto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493949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chemeClr val="tx2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029B218B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    <w10:anchorlock/>
                        </v:line>
                      </w:pict>
                    </mc:Fallback>
                  </mc:AlternateContent>
                </w:r>
              </w:p>
            </w:sdtContent>
          </w:sdt>
          <w:p w14:paraId="0D934C45" w14:textId="77777777" w:rsidR="00D077E9" w:rsidRPr="00A942BB" w:rsidRDefault="00D077E9" w:rsidP="005D2668">
            <w:pPr>
              <w:rPr>
                <w:noProof/>
                <w:color w:val="auto"/>
                <w:sz w:val="10"/>
                <w:szCs w:val="10"/>
              </w:rPr>
            </w:pPr>
          </w:p>
        </w:tc>
      </w:tr>
    </w:tbl>
    <w:p w14:paraId="188CA33A" w14:textId="7FC4361A" w:rsidR="0087605E" w:rsidRPr="00A942BB" w:rsidRDefault="00AB02A7" w:rsidP="00AB02A7">
      <w:pPr>
        <w:spacing w:after="200"/>
        <w:rPr>
          <w:noProof/>
          <w:color w:val="auto"/>
        </w:rPr>
      </w:pPr>
      <w:r w:rsidRPr="00A942BB">
        <w:rPr>
          <w:noProof/>
          <w:color w:val="auto"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2A836BB" wp14:editId="4C882A7F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3C63F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 w:rsidRPr="00A942BB">
        <w:rPr>
          <w:noProof/>
          <w:color w:val="auto"/>
          <w:lang w:bidi="es-ES"/>
        </w:rPr>
        <w:br w:type="page"/>
      </w:r>
    </w:p>
    <w:p w14:paraId="3182CCDB" w14:textId="77777777" w:rsidR="00A942BB" w:rsidRPr="00A942BB" w:rsidRDefault="00A942BB" w:rsidP="00A942B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  <w:bookmarkStart w:id="0" w:name="_Hlk211272434"/>
      <w:bookmarkStart w:id="1" w:name="_Hlk159647042"/>
      <w:r w:rsidRPr="00A942BB">
        <w:rPr>
          <w:rFonts w:asciiTheme="minorHAnsi" w:eastAsiaTheme="minorHAnsi" w:hAnsiTheme="minorHAnsi" w:cstheme="minorBidi"/>
          <w:noProof/>
          <w:lang w:eastAsia="en-US"/>
        </w:rPr>
        <w:lastRenderedPageBreak/>
        <w:drawing>
          <wp:inline distT="0" distB="0" distL="0" distR="0" wp14:anchorId="33CAA8A0" wp14:editId="00B3DEBE">
            <wp:extent cx="1424940" cy="1600200"/>
            <wp:effectExtent l="0" t="0" r="381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9BF76" w14:textId="77777777" w:rsidR="00A942BB" w:rsidRPr="00A942BB" w:rsidRDefault="00A942BB" w:rsidP="00A942B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</w:p>
    <w:p w14:paraId="5518D243" w14:textId="77777777" w:rsidR="00A942BB" w:rsidRPr="00A942BB" w:rsidRDefault="00A942BB" w:rsidP="00A942B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</w:p>
    <w:p w14:paraId="6532B36F" w14:textId="77777777" w:rsidR="00A942BB" w:rsidRPr="00A942BB" w:rsidRDefault="00A942BB" w:rsidP="00A942BB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20"/>
          <w:szCs w:val="20"/>
        </w:rPr>
      </w:pPr>
    </w:p>
    <w:p w14:paraId="687E96CF" w14:textId="58A8C4BA" w:rsidR="00A942BB" w:rsidRPr="00A942BB" w:rsidRDefault="00A942BB" w:rsidP="00A942BB">
      <w:pPr>
        <w:jc w:val="center"/>
        <w:rPr>
          <w:bCs/>
          <w:caps/>
          <w:color w:val="auto"/>
          <w:szCs w:val="28"/>
        </w:rPr>
      </w:pPr>
      <w:r w:rsidRPr="00A942BB">
        <w:rPr>
          <w:bCs/>
          <w:caps/>
          <w:color w:val="auto"/>
          <w:szCs w:val="28"/>
        </w:rPr>
        <w:t>Proyecto de Optimización de Producción</w:t>
      </w:r>
    </w:p>
    <w:p w14:paraId="2E8F1996" w14:textId="77777777" w:rsidR="00A942BB" w:rsidRPr="00A942BB" w:rsidRDefault="00A942BB" w:rsidP="00A942BB">
      <w:pPr>
        <w:jc w:val="center"/>
        <w:rPr>
          <w:b w:val="0"/>
          <w:bCs/>
          <w:caps/>
          <w:color w:val="auto"/>
          <w:szCs w:val="28"/>
        </w:rPr>
      </w:pPr>
      <w:r w:rsidRPr="00A942BB">
        <w:rPr>
          <w:bCs/>
          <w:caps/>
          <w:color w:val="auto"/>
          <w:szCs w:val="28"/>
        </w:rPr>
        <w:t>FlexoSpring S.A.S.</w:t>
      </w:r>
      <w:r w:rsidRPr="00A942BB">
        <w:rPr>
          <w:b w:val="0"/>
          <w:bCs/>
          <w:caps/>
          <w:color w:val="auto"/>
          <w:szCs w:val="28"/>
        </w:rPr>
        <w:br/>
      </w:r>
      <w:r w:rsidRPr="00A942BB">
        <w:rPr>
          <w:bCs/>
          <w:caps/>
          <w:color w:val="auto"/>
          <w:szCs w:val="28"/>
        </w:rPr>
        <w:t>Aplicación Web Interna para Programación y Control de Pedidos</w:t>
      </w:r>
    </w:p>
    <w:p w14:paraId="279E3731" w14:textId="77777777" w:rsidR="00A942BB" w:rsidRPr="00A942BB" w:rsidRDefault="00A942BB" w:rsidP="00A942BB">
      <w:pPr>
        <w:jc w:val="center"/>
        <w:rPr>
          <w:b w:val="0"/>
          <w:bCs/>
          <w:color w:val="auto"/>
          <w:sz w:val="36"/>
          <w:szCs w:val="36"/>
        </w:rPr>
      </w:pPr>
    </w:p>
    <w:p w14:paraId="31136E28" w14:textId="77777777" w:rsidR="00A942BB" w:rsidRPr="00A942BB" w:rsidRDefault="00A942BB" w:rsidP="00A942BB">
      <w:pPr>
        <w:jc w:val="center"/>
        <w:rPr>
          <w:b w:val="0"/>
          <w:bCs/>
          <w:color w:val="auto"/>
          <w:sz w:val="36"/>
          <w:szCs w:val="36"/>
        </w:rPr>
      </w:pPr>
    </w:p>
    <w:p w14:paraId="2D24FF16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</w:p>
    <w:p w14:paraId="7F5AAF34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</w:p>
    <w:p w14:paraId="55005147" w14:textId="77777777" w:rsidR="00A942BB" w:rsidRPr="00A942BB" w:rsidRDefault="00A942BB" w:rsidP="00A942BB">
      <w:pPr>
        <w:jc w:val="center"/>
        <w:rPr>
          <w:b w:val="0"/>
          <w:bCs/>
          <w:caps/>
          <w:color w:val="auto"/>
          <w:szCs w:val="28"/>
        </w:rPr>
      </w:pPr>
      <w:r w:rsidRPr="00A942BB">
        <w:rPr>
          <w:bCs/>
          <w:caps/>
          <w:color w:val="auto"/>
          <w:szCs w:val="28"/>
        </w:rPr>
        <w:t>PRECENTADO POR:</w:t>
      </w:r>
    </w:p>
    <w:p w14:paraId="083B0682" w14:textId="77777777" w:rsidR="00A942BB" w:rsidRPr="00A942BB" w:rsidRDefault="00A942BB" w:rsidP="00A942BB">
      <w:pPr>
        <w:jc w:val="center"/>
        <w:rPr>
          <w:bCs/>
          <w:caps/>
          <w:color w:val="auto"/>
          <w:szCs w:val="28"/>
        </w:rPr>
      </w:pPr>
      <w:r w:rsidRPr="00A942BB">
        <w:rPr>
          <w:bCs/>
          <w:caps/>
          <w:color w:val="auto"/>
          <w:szCs w:val="28"/>
        </w:rPr>
        <w:t xml:space="preserve">EMILIO JOSE LOPEZ PEREZ </w:t>
      </w:r>
    </w:p>
    <w:p w14:paraId="28FD154F" w14:textId="77777777" w:rsidR="00A942BB" w:rsidRPr="00A942BB" w:rsidRDefault="00A942BB" w:rsidP="00A942BB">
      <w:pPr>
        <w:jc w:val="center"/>
        <w:rPr>
          <w:bCs/>
          <w:caps/>
          <w:color w:val="auto"/>
          <w:szCs w:val="28"/>
        </w:rPr>
      </w:pPr>
    </w:p>
    <w:p w14:paraId="4BFD7482" w14:textId="77777777" w:rsidR="00A942BB" w:rsidRPr="00A942BB" w:rsidRDefault="00A942BB" w:rsidP="00A942BB">
      <w:pPr>
        <w:jc w:val="center"/>
        <w:rPr>
          <w:bCs/>
          <w:caps/>
          <w:color w:val="auto"/>
          <w:szCs w:val="28"/>
        </w:rPr>
      </w:pPr>
    </w:p>
    <w:p w14:paraId="16DF750D" w14:textId="77777777" w:rsidR="00A942BB" w:rsidRPr="00A942BB" w:rsidRDefault="00A942BB" w:rsidP="00A942BB">
      <w:pPr>
        <w:jc w:val="center"/>
        <w:rPr>
          <w:bCs/>
          <w:caps/>
          <w:color w:val="auto"/>
          <w:szCs w:val="28"/>
        </w:rPr>
      </w:pPr>
    </w:p>
    <w:p w14:paraId="54CD8D7C" w14:textId="77777777" w:rsidR="00A942BB" w:rsidRPr="00A942BB" w:rsidRDefault="00A942BB" w:rsidP="00A942BB">
      <w:pPr>
        <w:jc w:val="center"/>
        <w:rPr>
          <w:bCs/>
          <w:caps/>
          <w:color w:val="auto"/>
          <w:szCs w:val="28"/>
        </w:rPr>
      </w:pPr>
    </w:p>
    <w:p w14:paraId="1071FAC3" w14:textId="7FADC162" w:rsidR="00A942BB" w:rsidRPr="00A942BB" w:rsidRDefault="00A942BB" w:rsidP="00A942BB">
      <w:pPr>
        <w:jc w:val="center"/>
        <w:rPr>
          <w:bCs/>
          <w:caps/>
          <w:color w:val="auto"/>
          <w:szCs w:val="28"/>
        </w:rPr>
      </w:pPr>
      <w:r w:rsidRPr="00A942BB">
        <w:rPr>
          <w:bCs/>
          <w:caps/>
          <w:color w:val="auto"/>
          <w:szCs w:val="28"/>
        </w:rPr>
        <w:t>ANALISIS Y DESARROLLO DE SOFTWARE</w:t>
      </w:r>
    </w:p>
    <w:p w14:paraId="73EAABCB" w14:textId="77777777" w:rsidR="00A942BB" w:rsidRPr="00A942BB" w:rsidRDefault="00A942BB" w:rsidP="00A942BB">
      <w:pPr>
        <w:jc w:val="center"/>
        <w:rPr>
          <w:b w:val="0"/>
          <w:bCs/>
          <w:caps/>
          <w:color w:val="auto"/>
          <w:szCs w:val="28"/>
        </w:rPr>
      </w:pPr>
      <w:r w:rsidRPr="00A942BB">
        <w:rPr>
          <w:bCs/>
          <w:caps/>
          <w:color w:val="auto"/>
          <w:szCs w:val="28"/>
        </w:rPr>
        <w:t>EMPRESA:</w:t>
      </w:r>
      <w:r w:rsidRPr="00A942BB">
        <w:rPr>
          <w:b w:val="0"/>
          <w:bCs/>
          <w:caps/>
          <w:color w:val="auto"/>
          <w:szCs w:val="28"/>
        </w:rPr>
        <w:t xml:space="preserve"> </w:t>
      </w:r>
      <w:r w:rsidRPr="00A942BB">
        <w:rPr>
          <w:b w:val="0"/>
          <w:bCs/>
          <w:caps/>
          <w:color w:val="auto"/>
          <w:szCs w:val="28"/>
        </w:rPr>
        <w:t>FlexoSpring S.A.S.</w:t>
      </w:r>
    </w:p>
    <w:p w14:paraId="514DF31D" w14:textId="56F7B229" w:rsidR="00A942BB" w:rsidRPr="00A942BB" w:rsidRDefault="00A942BB" w:rsidP="00A942BB">
      <w:pPr>
        <w:jc w:val="center"/>
        <w:rPr>
          <w:bCs/>
          <w:caps/>
          <w:color w:val="auto"/>
          <w:szCs w:val="28"/>
        </w:rPr>
      </w:pPr>
      <w:r w:rsidRPr="00A942BB">
        <w:rPr>
          <w:caps/>
          <w:color w:val="auto"/>
          <w:szCs w:val="28"/>
        </w:rPr>
        <w:t xml:space="preserve">AREA DE PRACTICA: </w:t>
      </w:r>
      <w:r w:rsidRPr="00A942BB">
        <w:rPr>
          <w:b w:val="0"/>
          <w:bCs/>
          <w:caps/>
          <w:color w:val="auto"/>
          <w:szCs w:val="28"/>
        </w:rPr>
        <w:t xml:space="preserve">tintas </w:t>
      </w:r>
      <w:r w:rsidRPr="00A942BB">
        <w:rPr>
          <w:b w:val="0"/>
          <w:bCs/>
          <w:caps/>
          <w:color w:val="auto"/>
          <w:szCs w:val="28"/>
        </w:rPr>
        <w:br/>
      </w:r>
    </w:p>
    <w:p w14:paraId="413FF35E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</w:p>
    <w:p w14:paraId="5B756A6A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</w:p>
    <w:p w14:paraId="42803F65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</w:p>
    <w:p w14:paraId="4D0CEC31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</w:p>
    <w:p w14:paraId="03CE003A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</w:p>
    <w:p w14:paraId="6F4B1613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</w:p>
    <w:p w14:paraId="0AF4B218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</w:p>
    <w:p w14:paraId="6860F119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</w:p>
    <w:p w14:paraId="6A0E36A1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  <w:r w:rsidRPr="00A942BB">
        <w:rPr>
          <w:bCs/>
          <w:color w:val="auto"/>
          <w:szCs w:val="28"/>
        </w:rPr>
        <w:t xml:space="preserve">SERVICIO NACIONAL DE APRENDISAJE – SENA </w:t>
      </w:r>
    </w:p>
    <w:p w14:paraId="3E52A391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  <w:r w:rsidRPr="00A942BB">
        <w:rPr>
          <w:bCs/>
          <w:color w:val="auto"/>
          <w:szCs w:val="28"/>
        </w:rPr>
        <w:t>ANALISIS Y DESARROLLO DE SOFTWARE -2834920</w:t>
      </w:r>
    </w:p>
    <w:p w14:paraId="2712366E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</w:p>
    <w:p w14:paraId="00BED3A9" w14:textId="77777777" w:rsidR="00A942BB" w:rsidRPr="00A942BB" w:rsidRDefault="00A942BB" w:rsidP="00A942BB">
      <w:pPr>
        <w:jc w:val="center"/>
        <w:rPr>
          <w:b w:val="0"/>
          <w:bCs/>
          <w:color w:val="auto"/>
          <w:szCs w:val="28"/>
        </w:rPr>
      </w:pPr>
      <w:r w:rsidRPr="00A942BB">
        <w:rPr>
          <w:bCs/>
          <w:color w:val="auto"/>
          <w:szCs w:val="28"/>
        </w:rPr>
        <w:t>BOGOTA – 202</w:t>
      </w:r>
      <w:bookmarkEnd w:id="1"/>
      <w:r w:rsidRPr="00A942BB">
        <w:rPr>
          <w:bCs/>
          <w:color w:val="auto"/>
          <w:szCs w:val="28"/>
        </w:rPr>
        <w:t>5</w:t>
      </w:r>
    </w:p>
    <w:p w14:paraId="4ABC4C90" w14:textId="3A956F3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lastRenderedPageBreak/>
        <w:t>Índice</w:t>
      </w:r>
    </w:p>
    <w:p w14:paraId="5ECD7094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5C2C6586" w14:textId="72F3842D" w:rsidR="00A942BB" w:rsidRPr="00A942BB" w:rsidRDefault="00A942BB" w:rsidP="00A942BB">
      <w:pPr>
        <w:pStyle w:val="Contenido"/>
        <w:numPr>
          <w:ilvl w:val="0"/>
          <w:numId w:val="29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-------------------------------------------------</w:t>
      </w:r>
      <w:r w:rsidRPr="00A942BB">
        <w:rPr>
          <w:color w:val="auto"/>
          <w:sz w:val="36"/>
          <w:szCs w:val="36"/>
        </w:rPr>
        <w:t xml:space="preserve">Objetivos </w:t>
      </w:r>
      <w:r>
        <w:rPr>
          <w:color w:val="auto"/>
          <w:sz w:val="36"/>
          <w:szCs w:val="36"/>
        </w:rPr>
        <w:t xml:space="preserve">del proyecto </w:t>
      </w:r>
    </w:p>
    <w:p w14:paraId="2E3FAD88" w14:textId="656D99DD" w:rsidR="00A942BB" w:rsidRPr="00A942BB" w:rsidRDefault="00A942BB" w:rsidP="00A942BB">
      <w:pPr>
        <w:pStyle w:val="Contenido"/>
        <w:numPr>
          <w:ilvl w:val="0"/>
          <w:numId w:val="29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-------------------------------------------------</w:t>
      </w:r>
      <w:r w:rsidRPr="00A942BB">
        <w:rPr>
          <w:color w:val="auto"/>
          <w:sz w:val="36"/>
          <w:szCs w:val="36"/>
        </w:rPr>
        <w:t>Alcances del Proyecto</w:t>
      </w:r>
    </w:p>
    <w:p w14:paraId="5BF10ACE" w14:textId="38B4A3D5" w:rsidR="00A942BB" w:rsidRPr="00A942BB" w:rsidRDefault="00A942BB" w:rsidP="00A942BB">
      <w:pPr>
        <w:pStyle w:val="Contenido"/>
        <w:numPr>
          <w:ilvl w:val="0"/>
          <w:numId w:val="29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-------------------------------------------------</w:t>
      </w:r>
      <w:r>
        <w:rPr>
          <w:color w:val="auto"/>
          <w:sz w:val="36"/>
          <w:szCs w:val="36"/>
        </w:rPr>
        <w:t xml:space="preserve">Cronograma de desarrollo </w:t>
      </w:r>
    </w:p>
    <w:p w14:paraId="493856DA" w14:textId="04FDE61E" w:rsidR="00A942BB" w:rsidRPr="00A942BB" w:rsidRDefault="00A942BB" w:rsidP="00A942BB">
      <w:pPr>
        <w:pStyle w:val="Contenido"/>
        <w:numPr>
          <w:ilvl w:val="0"/>
          <w:numId w:val="29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-------------------------------------------------</w:t>
      </w:r>
      <w:r>
        <w:rPr>
          <w:color w:val="auto"/>
          <w:sz w:val="36"/>
          <w:szCs w:val="36"/>
        </w:rPr>
        <w:t xml:space="preserve">Entregable por fases </w:t>
      </w:r>
    </w:p>
    <w:p w14:paraId="1168D71E" w14:textId="1B71C82B" w:rsidR="00A942BB" w:rsidRPr="00A942BB" w:rsidRDefault="00A942BB" w:rsidP="00A942BB">
      <w:pPr>
        <w:pStyle w:val="Contenido"/>
        <w:numPr>
          <w:ilvl w:val="0"/>
          <w:numId w:val="29"/>
        </w:numPr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-------------------------------------------------</w:t>
      </w:r>
      <w:r>
        <w:rPr>
          <w:color w:val="auto"/>
          <w:sz w:val="36"/>
          <w:szCs w:val="36"/>
        </w:rPr>
        <w:t xml:space="preserve">Carta de presentación </w:t>
      </w:r>
    </w:p>
    <w:p w14:paraId="401477F8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11667CE2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39F35B52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3BD731E3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5A695EAE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28D227C6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16098889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342A756C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5A13AA51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40AAB756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1C26A01E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7BF501A6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08BF52B0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10FBE785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7890AEB6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3B2F4579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69468E10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65D4C75D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72046C0B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7884B8C1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1293F55A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73A957D1" w14:textId="77777777" w:rsidR="00A942BB" w:rsidRDefault="00A942BB" w:rsidP="00C46DF8">
      <w:pPr>
        <w:pStyle w:val="Contenido"/>
        <w:jc w:val="center"/>
        <w:rPr>
          <w:color w:val="auto"/>
          <w:sz w:val="36"/>
          <w:szCs w:val="36"/>
        </w:rPr>
      </w:pPr>
    </w:p>
    <w:p w14:paraId="22D85557" w14:textId="72087D50" w:rsidR="00C46DF8" w:rsidRPr="00A942BB" w:rsidRDefault="00775B67" w:rsidP="00C46DF8">
      <w:pPr>
        <w:pStyle w:val="Contenido"/>
        <w:jc w:val="center"/>
        <w:rPr>
          <w:noProof/>
          <w:color w:val="auto"/>
        </w:rPr>
      </w:pPr>
      <w:r w:rsidRPr="00A942BB">
        <w:rPr>
          <w:color w:val="auto"/>
          <w:sz w:val="36"/>
          <w:szCs w:val="36"/>
        </w:rPr>
        <w:lastRenderedPageBreak/>
        <w:t>Objetivo del Proyecto:</w:t>
      </w:r>
      <w:r w:rsidR="00231C0A" w:rsidRPr="00A942BB">
        <w:rPr>
          <w:color w:val="auto"/>
          <w:sz w:val="36"/>
          <w:szCs w:val="36"/>
        </w:rPr>
        <w:br/>
      </w:r>
    </w:p>
    <w:p w14:paraId="43FF4361" w14:textId="149CFFF0" w:rsidR="002439CB" w:rsidRPr="00A942BB" w:rsidRDefault="002439CB" w:rsidP="00986204">
      <w:pPr>
        <w:pStyle w:val="Contenido"/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Actualmente, la empresa FlexoSpring gestiona los pedidos de producción y las carpetas de muestra de forma manual, utilizando formatos físicos y hojas de cálculo independientes. Este proceso genera demoras, duplicidad de información, errores humanos y falta de trazabilidad en la programación de pedidos y el control de muestras.</w:t>
      </w:r>
    </w:p>
    <w:p w14:paraId="0D3AA642" w14:textId="42CBC528" w:rsidR="002439CB" w:rsidRPr="002439CB" w:rsidRDefault="002439CB" w:rsidP="002439CB">
      <w:pPr>
        <w:pStyle w:val="Contenido"/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</w:pPr>
      <w:r w:rsidRPr="002439C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El objetivo de este proyecto es </w:t>
      </w:r>
      <w:r w:rsidRPr="002439C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>desarrollar e implementar una solución tecnológica integral</w:t>
      </w:r>
      <w:r w:rsidRPr="002439C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mediante una aplicación web interna</w:t>
      </w:r>
      <w:r w:rsidR="00733757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en el centro de color de la compañía</w:t>
      </w:r>
      <w:r w:rsidRPr="002439C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que optimice </w:t>
      </w:r>
      <w:r w:rsidR="00733757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este proceso</w:t>
      </w:r>
      <w:r w:rsidRPr="002439C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Esta solución busca:</w:t>
      </w:r>
    </w:p>
    <w:p w14:paraId="65CDCC37" w14:textId="77777777" w:rsidR="002439CB" w:rsidRPr="00A942BB" w:rsidRDefault="002439CB" w:rsidP="00986204">
      <w:pPr>
        <w:pStyle w:val="Contenido"/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</w:pPr>
    </w:p>
    <w:p w14:paraId="0C2A4EA0" w14:textId="77777777" w:rsidR="00E80793" w:rsidRPr="00A942BB" w:rsidRDefault="00E80793" w:rsidP="00C46DF8">
      <w:pPr>
        <w:pStyle w:val="Contenido"/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</w:pPr>
    </w:p>
    <w:p w14:paraId="3C234930" w14:textId="77777777" w:rsidR="00CE051C" w:rsidRPr="00A942BB" w:rsidRDefault="00CE051C" w:rsidP="00C46DF8">
      <w:pPr>
        <w:pStyle w:val="Contenido"/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</w:pPr>
    </w:p>
    <w:p w14:paraId="30BB7920" w14:textId="78A47DDE" w:rsidR="00CE051C" w:rsidRPr="00A942BB" w:rsidRDefault="00CE051C" w:rsidP="00CE051C">
      <w:pPr>
        <w:pStyle w:val="Contenido"/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>Diseñar una plataforma web :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</w:t>
      </w:r>
      <w:r w:rsidR="00733757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para la 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programacion de l</w:t>
      </w:r>
      <w:r w:rsidR="00733757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os pedidos asigrandos a cada maquina según los requerimientos de la ampresa para tener un 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mayor control y Optimizando la asignación de tareas y la carga de trabajo, lo que permitirá cumplir con los pedidos de manera más rápida y precisa. Teniendo un programa de produccion actualizado en tiempo real 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br/>
      </w:r>
    </w:p>
    <w:p w14:paraId="0B20718C" w14:textId="02ADBA7C" w:rsidR="00CE051C" w:rsidRPr="00A942BB" w:rsidRDefault="00CE051C" w:rsidP="009302F2">
      <w:pPr>
        <w:pStyle w:val="Contenido"/>
        <w:numPr>
          <w:ilvl w:val="0"/>
          <w:numId w:val="23"/>
        </w:numPr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>Integracion De Reportes en Tiempo Real :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Minimizar las fallas en la producción y los costos asociados a la reprogramación o a la ineficiencia y evitar realizar tareas dobles o repetir la producion llevando un control de la programacion de los pedidos listo y faltantes p</w:t>
      </w:r>
      <w:r w:rsidR="00362F5C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ara facilitar 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la toma de desiciones operativas Proporcionando herramientas de análisis y reportes en tiempo real y asi mismo con informacion veras y actualizada para poder manejar los requerimientos a tiempo 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br/>
      </w:r>
    </w:p>
    <w:p w14:paraId="79B9840F" w14:textId="3C210625" w:rsidR="00C46DF8" w:rsidRPr="00A942BB" w:rsidRDefault="00231C0A" w:rsidP="009302F2">
      <w:pPr>
        <w:pStyle w:val="Contenido"/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>Digitalizar control de archivos: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teniendo en cuenta las mejoras para  la empresa y adaptando el sistema a las nuevas mejora para el area</w:t>
      </w:r>
      <w:r w:rsidR="00362F5C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del centro de color y la im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plemetacion de condicion unica manejar una base de datos con la ubicación </w:t>
      </w:r>
      <w:r w:rsidR="00362F5C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exacta de cada trabajo, vinculado al numero de la carpeta para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generar un</w:t>
      </w: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 xml:space="preserve"> DE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mas cercano para disminuir tiempos en maquina  </w:t>
      </w:r>
      <w:r w:rsidR="00CE051C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mediante una interfas clara,accesible y actualizada</w:t>
      </w:r>
      <w:r w:rsidR="00362F5C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y adaptabilidad a futuras mejoras del area 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br/>
      </w:r>
    </w:p>
    <w:p w14:paraId="5D0C373F" w14:textId="37F6EECC" w:rsidR="00C46DF8" w:rsidRPr="00A942BB" w:rsidRDefault="00C46DF8" w:rsidP="00CE051C">
      <w:pPr>
        <w:pStyle w:val="Contenido"/>
        <w:ind w:left="720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 xml:space="preserve">En resumen, </w:t>
      </w:r>
      <w:r w:rsidR="00362F5C"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>el proyecto busca transformar la gestión de producción en FlexoSpring, aumentando la competitividad, eficiencia operativa y calidad del servicio.</w:t>
      </w:r>
    </w:p>
    <w:p w14:paraId="58CC2C95" w14:textId="38B05935" w:rsidR="00A86645" w:rsidRPr="00A942BB" w:rsidRDefault="00A86645" w:rsidP="00CE051C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59E112" w14:textId="77777777" w:rsidR="00CE051C" w:rsidRPr="00A942BB" w:rsidRDefault="00CE051C" w:rsidP="00CE051C">
      <w:pPr>
        <w:pStyle w:val="Contenido"/>
        <w:rPr>
          <w:rFonts w:asciiTheme="majorHAnsi" w:hAnsiTheme="majorHAnsi" w:cstheme="majorHAnsi"/>
          <w:noProof/>
          <w:color w:val="auto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AC4466" w14:textId="77777777" w:rsidR="00231C0A" w:rsidRPr="00A942BB" w:rsidRDefault="00231C0A" w:rsidP="00C46DF8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06FBA7" w14:textId="77777777" w:rsidR="00231C0A" w:rsidRPr="00A942BB" w:rsidRDefault="00231C0A" w:rsidP="00C46DF8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7767BB" w14:textId="77777777" w:rsidR="00231C0A" w:rsidRPr="00A942BB" w:rsidRDefault="00231C0A" w:rsidP="00C46DF8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559AAF" w14:textId="77777777" w:rsidR="00231C0A" w:rsidRPr="00A942BB" w:rsidRDefault="00231C0A" w:rsidP="00C46DF8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3E602D" w14:textId="77777777" w:rsidR="00231C0A" w:rsidRPr="00A942BB" w:rsidRDefault="00231C0A" w:rsidP="00C46DF8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148130" w14:textId="77777777" w:rsidR="00231C0A" w:rsidRPr="00A942BB" w:rsidRDefault="00231C0A" w:rsidP="00C46DF8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8E5B01" w14:textId="77777777" w:rsidR="00231C0A" w:rsidRPr="00A942BB" w:rsidRDefault="00231C0A" w:rsidP="00C46DF8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0CA7FF" w14:textId="0DD661A0" w:rsidR="001D00F6" w:rsidRPr="00A942BB" w:rsidRDefault="00231C0A" w:rsidP="00A26A93">
      <w:pPr>
        <w:pStyle w:val="Contenido"/>
        <w:jc w:val="center"/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</w:pPr>
      <w:r w:rsidRPr="00A942BB">
        <w:rPr>
          <w:color w:val="auto"/>
          <w:sz w:val="36"/>
          <w:szCs w:val="36"/>
        </w:rPr>
        <w:lastRenderedPageBreak/>
        <w:t>Alcance del proyecto</w:t>
      </w:r>
      <w:r w:rsidRPr="00A942BB">
        <w:rPr>
          <w:color w:val="auto"/>
          <w:sz w:val="36"/>
          <w:szCs w:val="36"/>
        </w:rPr>
        <w:br/>
      </w:r>
    </w:p>
    <w:p w14:paraId="38623B5A" w14:textId="788F6F00" w:rsidR="00231C0A" w:rsidRPr="00A942BB" w:rsidRDefault="001D00F6" w:rsidP="00231C0A">
      <w:pPr>
        <w:pStyle w:val="Contenido"/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El p</w:t>
      </w:r>
      <w:r w:rsidR="00986204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ro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yecto consiste en el diseño, desarrollo e implemntacion de una solucion tecnologica integral </w:t>
      </w:r>
      <w:r w:rsidR="00A26A93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que permita optimizar la programacion</w:t>
      </w:r>
      <w:r w:rsidR="00BB730A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y control de produccion </w:t>
      </w:r>
      <w:r w:rsidR="003E23C1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de las maquinas</w:t>
      </w:r>
      <w:r w:rsidR="00A26A93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de </w:t>
      </w:r>
      <w:r w:rsidR="00A26A93"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 xml:space="preserve">flexospring </w:t>
      </w:r>
      <w:r w:rsidR="003E23C1"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br/>
      </w:r>
      <w:r w:rsidR="003E23C1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esta plataforma digital facilitara la gestion operativa, la toma de decisiones y el seguimineto de pedidos en tiempo real, integrando heramientas de analisis, control documental y visualizacion eficiente </w:t>
      </w:r>
      <w:r w:rsidR="009E7BF8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y poder llevar un control del la docu</w:t>
      </w:r>
      <w:r w:rsidR="00A030FE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mentacion</w:t>
      </w:r>
      <w:r w:rsidR="009E7BF8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que se lleva de manera fisica y ordenada </w:t>
      </w:r>
    </w:p>
    <w:p w14:paraId="7AB9288D" w14:textId="77777777" w:rsidR="003E23C1" w:rsidRPr="00A942BB" w:rsidRDefault="003E23C1" w:rsidP="00231C0A">
      <w:pPr>
        <w:pStyle w:val="Contenido"/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</w:pPr>
    </w:p>
    <w:p w14:paraId="4CAD206D" w14:textId="0E3C43A5" w:rsidR="00FE7304" w:rsidRPr="00A942BB" w:rsidRDefault="003E23C1" w:rsidP="00FE7304">
      <w:pPr>
        <w:pStyle w:val="Contenido"/>
        <w:numPr>
          <w:ilvl w:val="0"/>
          <w:numId w:val="10"/>
        </w:numPr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>C</w:t>
      </w:r>
      <w:r w:rsidR="009E7BF8"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>onp</w:t>
      </w:r>
      <w:r w:rsidR="00986204"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>o</w:t>
      </w:r>
      <w:r w:rsidR="009E7BF8"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>netes del sistema:</w:t>
      </w:r>
      <w:r w:rsidR="009E7BF8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</w:t>
      </w:r>
    </w:p>
    <w:p w14:paraId="26B3FB81" w14:textId="77777777" w:rsidR="00FE7304" w:rsidRPr="00A942BB" w:rsidRDefault="00FE7304" w:rsidP="00FE7304">
      <w:pPr>
        <w:pStyle w:val="Contenido"/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 xml:space="preserve">Modulo de programacion de produccion </w:t>
      </w:r>
    </w:p>
    <w:p w14:paraId="712C99A7" w14:textId="31A25A06" w:rsidR="00FE7304" w:rsidRPr="00A942BB" w:rsidRDefault="00FE7304" w:rsidP="001D1833">
      <w:pPr>
        <w:pStyle w:val="Contenido"/>
        <w:numPr>
          <w:ilvl w:val="0"/>
          <w:numId w:val="12"/>
        </w:numPr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As</w:t>
      </w:r>
      <w:r w:rsidR="00A030FE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i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gnacion dinamica de tareas a maquinas </w:t>
      </w:r>
    </w:p>
    <w:p w14:paraId="28FF2BA0" w14:textId="77777777" w:rsidR="001D1833" w:rsidRPr="00A942BB" w:rsidRDefault="00FE7304" w:rsidP="001D1833">
      <w:pPr>
        <w:pStyle w:val="Contenido"/>
        <w:numPr>
          <w:ilvl w:val="0"/>
          <w:numId w:val="12"/>
        </w:numPr>
        <w:rPr>
          <w:color w:val="auto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Visualizacion de carga de trabajo por turno y maquina </w:t>
      </w:r>
    </w:p>
    <w:p w14:paraId="5FFC2CC1" w14:textId="77777777" w:rsidR="001D1833" w:rsidRPr="00A942BB" w:rsidRDefault="001D1833" w:rsidP="001D1833">
      <w:pPr>
        <w:pStyle w:val="Contenido"/>
        <w:numPr>
          <w:ilvl w:val="0"/>
          <w:numId w:val="12"/>
        </w:numPr>
        <w:rPr>
          <w:color w:val="auto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Actualizacion en tiempo real del estado de produccion</w:t>
      </w:r>
    </w:p>
    <w:p w14:paraId="7E531602" w14:textId="77777777" w:rsidR="001D1833" w:rsidRPr="00A942BB" w:rsidRDefault="001D1833" w:rsidP="001D1833">
      <w:pPr>
        <w:pStyle w:val="Contenido"/>
        <w:ind w:left="360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12DA9B4C" w14:textId="766791D9" w:rsidR="001D1833" w:rsidRPr="00A942BB" w:rsidRDefault="001D1833" w:rsidP="001D1833">
      <w:pPr>
        <w:pStyle w:val="Contenido"/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 xml:space="preserve">Modulo de control de pedidos </w:t>
      </w:r>
    </w:p>
    <w:p w14:paraId="10BDFE53" w14:textId="1A2ED8F3" w:rsidR="001D1833" w:rsidRPr="00A942BB" w:rsidRDefault="001D1833" w:rsidP="001D1833">
      <w:pPr>
        <w:pStyle w:val="Contenido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registro de seguimiento de pedidos</w:t>
      </w:r>
      <w:r w:rsidR="006E63FF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listos, en pro</w:t>
      </w:r>
      <w:r w:rsidR="00A030FE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ceso</w:t>
      </w:r>
      <w:r w:rsidR="006E63FF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 y faltantes </w:t>
      </w:r>
    </w:p>
    <w:p w14:paraId="057153C1" w14:textId="01B9280C" w:rsidR="006E63FF" w:rsidRPr="00A942BB" w:rsidRDefault="006E63FF" w:rsidP="001D1833">
      <w:pPr>
        <w:pStyle w:val="Contenido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alerta para evitar duplicacion de tareas o reprocesos </w:t>
      </w:r>
    </w:p>
    <w:p w14:paraId="7ACED2F1" w14:textId="243D9554" w:rsidR="006E63FF" w:rsidRPr="00A942BB" w:rsidRDefault="006E63FF" w:rsidP="001D1833">
      <w:pPr>
        <w:pStyle w:val="Contenido"/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vinculacion directa con carpetas fisicas mediante codigo unico de registro de el archivo de la carpeta </w:t>
      </w:r>
    </w:p>
    <w:p w14:paraId="47A28163" w14:textId="77777777" w:rsidR="00652CA8" w:rsidRPr="00A942BB" w:rsidRDefault="00652CA8" w:rsidP="00652CA8">
      <w:pPr>
        <w:pStyle w:val="Contenido"/>
        <w:ind w:left="720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2EED1756" w14:textId="50642CEF" w:rsidR="008B00C7" w:rsidRPr="00A942BB" w:rsidRDefault="008B00C7" w:rsidP="008B00C7">
      <w:pPr>
        <w:pStyle w:val="Contenido"/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 xml:space="preserve">modulo de reporte y analisis </w:t>
      </w:r>
    </w:p>
    <w:p w14:paraId="097D4F11" w14:textId="68B6BFF3" w:rsidR="0008726F" w:rsidRPr="00A942BB" w:rsidRDefault="008B00C7" w:rsidP="0008726F">
      <w:pPr>
        <w:pStyle w:val="Contenido"/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generacion de reportes operativos y de </w:t>
      </w:r>
      <w:r w:rsidR="00FE7D96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eficiencia</w:t>
      </w:r>
    </w:p>
    <w:p w14:paraId="730C0A5A" w14:textId="07FAB877" w:rsidR="0008726F" w:rsidRPr="00A942BB" w:rsidRDefault="0008726F" w:rsidP="0008726F">
      <w:pPr>
        <w:pStyle w:val="Contenido"/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ind</w:t>
      </w:r>
      <w:r w:rsidR="00A030FE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i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cadores clave</w:t>
      </w:r>
      <w:r w:rsidR="00A030FE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s 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:tiempo muertos,productividad,cumplimiento </w:t>
      </w:r>
    </w:p>
    <w:p w14:paraId="763DE507" w14:textId="55E3C0DF" w:rsidR="0008726F" w:rsidRPr="00A942BB" w:rsidRDefault="0008726F" w:rsidP="0008726F">
      <w:pPr>
        <w:pStyle w:val="Contenido"/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panel con datos en tiempo real </w:t>
      </w:r>
    </w:p>
    <w:p w14:paraId="061157A2" w14:textId="77777777" w:rsidR="00652CA8" w:rsidRPr="00A942BB" w:rsidRDefault="00652CA8" w:rsidP="00652CA8">
      <w:pPr>
        <w:pStyle w:val="Contenido"/>
        <w:ind w:left="720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1320C912" w14:textId="70B5F4F6" w:rsidR="0008726F" w:rsidRPr="00A942BB" w:rsidRDefault="0008726F" w:rsidP="00652CA8">
      <w:pPr>
        <w:pStyle w:val="Contenido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 xml:space="preserve">modulo de maquina </w:t>
      </w:r>
    </w:p>
    <w:p w14:paraId="3E6E4512" w14:textId="2D8B4911" w:rsidR="0008726F" w:rsidRPr="00A942BB" w:rsidRDefault="0008726F" w:rsidP="0008726F">
      <w:pPr>
        <w:pStyle w:val="Contenido"/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llevar un control de cada maquina </w:t>
      </w:r>
    </w:p>
    <w:p w14:paraId="5A318B89" w14:textId="03A8D2C4" w:rsidR="0008726F" w:rsidRPr="00A942BB" w:rsidRDefault="0008726F" w:rsidP="0008726F">
      <w:pPr>
        <w:pStyle w:val="Contenido"/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llevar una programacion por maquina ordenados </w:t>
      </w:r>
    </w:p>
    <w:p w14:paraId="6A8C9B8B" w14:textId="537EED90" w:rsidR="0008726F" w:rsidRPr="00A942BB" w:rsidRDefault="0008726F" w:rsidP="0008726F">
      <w:pPr>
        <w:pStyle w:val="Contenido"/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marcacion de usuario por pedido de maquina y llevar el control de que prealistador lo preparo </w:t>
      </w:r>
    </w:p>
    <w:p w14:paraId="0D92EEC0" w14:textId="13060EB4" w:rsidR="0008726F" w:rsidRPr="00A942BB" w:rsidRDefault="0008726F" w:rsidP="0008726F">
      <w:pPr>
        <w:pStyle w:val="Contenido"/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impresión de formato de control del pedido para el uso de recursos del matizador </w:t>
      </w:r>
    </w:p>
    <w:p w14:paraId="1F6F74A5" w14:textId="77777777" w:rsidR="008B00C7" w:rsidRPr="00A942BB" w:rsidRDefault="008B00C7" w:rsidP="008B00C7">
      <w:pPr>
        <w:pStyle w:val="Contenido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66B20989" w14:textId="77777777" w:rsidR="00652CA8" w:rsidRPr="00A942BB" w:rsidRDefault="00652CA8" w:rsidP="008B00C7">
      <w:pPr>
        <w:pStyle w:val="Contenido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37099E76" w14:textId="6B681195" w:rsidR="00652CA8" w:rsidRPr="00A942BB" w:rsidRDefault="00652CA8" w:rsidP="00652CA8">
      <w:pPr>
        <w:pStyle w:val="Contenido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 xml:space="preserve">modulo de Gestion Documental </w:t>
      </w:r>
    </w:p>
    <w:p w14:paraId="0A900F53" w14:textId="5E0986DD" w:rsidR="00652CA8" w:rsidRPr="00A942BB" w:rsidRDefault="00652CA8" w:rsidP="00652CA8">
      <w:pPr>
        <w:pStyle w:val="Contenido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control de carpetas fisicas mediante etiquetas y codigo unico </w:t>
      </w:r>
    </w:p>
    <w:p w14:paraId="28CB5F75" w14:textId="2953174C" w:rsidR="00652CA8" w:rsidRPr="00A942BB" w:rsidRDefault="00652CA8" w:rsidP="00652CA8">
      <w:pPr>
        <w:pStyle w:val="Contenido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registro de archi</w:t>
      </w:r>
      <w:r w:rsidR="00A030FE"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v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os faltantes o por actualizar </w:t>
      </w:r>
    </w:p>
    <w:p w14:paraId="0167EFDA" w14:textId="73B19992" w:rsidR="00652CA8" w:rsidRPr="00A942BB" w:rsidRDefault="00652CA8" w:rsidP="00652CA8">
      <w:pPr>
        <w:pStyle w:val="Contenido"/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viculacion  entre pedidos fisicos y pedido digitales </w:t>
      </w:r>
    </w:p>
    <w:p w14:paraId="0B40EA56" w14:textId="77777777" w:rsidR="00652CA8" w:rsidRPr="00A942BB" w:rsidRDefault="00652CA8" w:rsidP="00652CA8">
      <w:pPr>
        <w:pStyle w:val="Contenido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4FAFD6F5" w14:textId="77777777" w:rsidR="00652CA8" w:rsidRPr="00A942BB" w:rsidRDefault="00652CA8" w:rsidP="00652CA8">
      <w:pPr>
        <w:pStyle w:val="Contenido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4380A90A" w14:textId="77777777" w:rsidR="00652CA8" w:rsidRPr="00A942BB" w:rsidRDefault="00652CA8" w:rsidP="00652CA8">
      <w:pPr>
        <w:pStyle w:val="Contenido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>Alcance Funcional</w:t>
      </w:r>
    </w:p>
    <w:p w14:paraId="54B0E276" w14:textId="2321E763" w:rsidR="00652CA8" w:rsidRPr="00A942BB" w:rsidRDefault="00652CA8" w:rsidP="00652CA8">
      <w:pPr>
        <w:pStyle w:val="Contenido"/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Atomatizacion de la programacion de las maquinas </w:t>
      </w:r>
    </w:p>
    <w:p w14:paraId="024A3175" w14:textId="48AF31E8" w:rsidR="00652CA8" w:rsidRPr="00A942BB" w:rsidRDefault="00652CA8" w:rsidP="00652CA8">
      <w:pPr>
        <w:pStyle w:val="Contenido"/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Mejora en la trazabilidad de pedidos y tareas </w:t>
      </w:r>
    </w:p>
    <w:p w14:paraId="071E9852" w14:textId="2404481F" w:rsidR="00652CA8" w:rsidRPr="00A942BB" w:rsidRDefault="00652CA8" w:rsidP="00652CA8">
      <w:pPr>
        <w:pStyle w:val="Contenido"/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Integracion visual y documental para facilitar el acceso a la informacion </w:t>
      </w:r>
    </w:p>
    <w:p w14:paraId="2E9726FA" w14:textId="361C5F24" w:rsidR="00652CA8" w:rsidRPr="00A942BB" w:rsidRDefault="00652CA8" w:rsidP="00652CA8">
      <w:pPr>
        <w:pStyle w:val="Contenido"/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Soporte para toma de desiciones basadascen datos </w:t>
      </w:r>
    </w:p>
    <w:p w14:paraId="3CBF5A9A" w14:textId="77777777" w:rsidR="00A030FE" w:rsidRPr="00A942BB" w:rsidRDefault="00A030FE" w:rsidP="00A030FE">
      <w:pPr>
        <w:pStyle w:val="Contenido"/>
        <w:ind w:left="720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343A7D22" w14:textId="77777777" w:rsidR="00652CA8" w:rsidRPr="00A942BB" w:rsidRDefault="00652CA8" w:rsidP="00652CA8">
      <w:pPr>
        <w:pStyle w:val="Contenido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lastRenderedPageBreak/>
        <w:t xml:space="preserve">Limitaciones Del Proyecto </w:t>
      </w:r>
    </w:p>
    <w:p w14:paraId="6304389B" w14:textId="049B9A09" w:rsidR="00652CA8" w:rsidRPr="00A942BB" w:rsidRDefault="00652CA8" w:rsidP="00652CA8">
      <w:pPr>
        <w:pStyle w:val="Contenido"/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no contempla automatizacion fisica de maquinas </w:t>
      </w:r>
    </w:p>
    <w:p w14:paraId="6A990F2B" w14:textId="2D777FFC" w:rsidR="00652CA8" w:rsidRPr="00A942BB" w:rsidRDefault="00652CA8" w:rsidP="00652CA8">
      <w:pPr>
        <w:pStyle w:val="Contenido"/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requiere conexión estable para actualizacion en tiempo real </w:t>
      </w:r>
    </w:p>
    <w:p w14:paraId="29E1647A" w14:textId="1403A0D6" w:rsidR="00652CA8" w:rsidRPr="00A942BB" w:rsidRDefault="00652CA8" w:rsidP="00652CA8">
      <w:pPr>
        <w:pStyle w:val="Contenido"/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la digitalizacion de carpetas fisicas dependera del proceso manual de etiquetados </w:t>
      </w:r>
    </w:p>
    <w:p w14:paraId="5D18298F" w14:textId="77777777" w:rsidR="00986204" w:rsidRPr="00A942BB" w:rsidRDefault="00986204" w:rsidP="00986204">
      <w:pPr>
        <w:pStyle w:val="Contenido"/>
        <w:tabs>
          <w:tab w:val="left" w:pos="1944"/>
        </w:tabs>
        <w:ind w:left="720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7DC4F8D3" w14:textId="77777777" w:rsidR="00986204" w:rsidRPr="00A942BB" w:rsidRDefault="00986204" w:rsidP="00986204">
      <w:pPr>
        <w:pStyle w:val="Contenido"/>
        <w:tabs>
          <w:tab w:val="left" w:pos="1944"/>
        </w:tabs>
        <w:ind w:left="720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>Módulo de Usuarios y Roles</w:t>
      </w:r>
    </w:p>
    <w:p w14:paraId="088AC4F2" w14:textId="77777777" w:rsidR="00986204" w:rsidRPr="00A942BB" w:rsidRDefault="00986204" w:rsidP="00952562">
      <w:pPr>
        <w:pStyle w:val="Contenido"/>
        <w:numPr>
          <w:ilvl w:val="0"/>
          <w:numId w:val="25"/>
        </w:numPr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Acceso mediante usuario y contraseña.</w:t>
      </w:r>
    </w:p>
    <w:p w14:paraId="4EB228FE" w14:textId="680F0AD1" w:rsidR="00986204" w:rsidRPr="00A942BB" w:rsidRDefault="00986204" w:rsidP="00952562">
      <w:pPr>
        <w:pStyle w:val="Contenido"/>
        <w:numPr>
          <w:ilvl w:val="0"/>
          <w:numId w:val="25"/>
        </w:numPr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Roles definidos: Administrador, </w:t>
      </w:r>
      <w:r w:rsidR="00952562"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matizador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,</w:t>
      </w:r>
      <w:r w:rsidR="00952562"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 supervisor, prealistador 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.</w:t>
      </w:r>
    </w:p>
    <w:p w14:paraId="23DB7124" w14:textId="77777777" w:rsidR="00986204" w:rsidRPr="00A942BB" w:rsidRDefault="00986204" w:rsidP="00952562">
      <w:pPr>
        <w:pStyle w:val="Contenido"/>
        <w:numPr>
          <w:ilvl w:val="0"/>
          <w:numId w:val="25"/>
        </w:numPr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Control de permisos y registro de acciones (auditoría básica).</w:t>
      </w:r>
    </w:p>
    <w:p w14:paraId="13156B2B" w14:textId="77777777" w:rsidR="00986204" w:rsidRPr="00A942BB" w:rsidRDefault="00986204" w:rsidP="00986204">
      <w:pPr>
        <w:pStyle w:val="Contenido"/>
        <w:tabs>
          <w:tab w:val="left" w:pos="1944"/>
        </w:tabs>
        <w:ind w:left="720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1FC7D563" w14:textId="77777777" w:rsidR="00652CA8" w:rsidRPr="00A942BB" w:rsidRDefault="00652CA8" w:rsidP="00652CA8">
      <w:pPr>
        <w:pStyle w:val="Contenido"/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 xml:space="preserve">Entregables Esperados </w:t>
      </w:r>
    </w:p>
    <w:p w14:paraId="2A72C1A1" w14:textId="09C5F76D" w:rsidR="0078405E" w:rsidRPr="00A942BB" w:rsidRDefault="0078405E" w:rsidP="0078405E">
      <w:pPr>
        <w:pStyle w:val="Contenido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>Plataforma WEB funcional (angular + node.js +MySQL)</w:t>
      </w:r>
    </w:p>
    <w:p w14:paraId="2B794CAD" w14:textId="021B7F54" w:rsidR="0078405E" w:rsidRPr="00A942BB" w:rsidRDefault="0078405E" w:rsidP="0078405E">
      <w:pPr>
        <w:pStyle w:val="Contenido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Dasboard de produccion y pedido </w:t>
      </w:r>
    </w:p>
    <w:p w14:paraId="6789D55A" w14:textId="50BAF4C1" w:rsidR="0078405E" w:rsidRPr="00A942BB" w:rsidRDefault="0078405E" w:rsidP="0078405E">
      <w:pPr>
        <w:pStyle w:val="Contenido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  <w:t xml:space="preserve">API REST </w:t>
      </w: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para integracion a otros sistemas </w:t>
      </w:r>
    </w:p>
    <w:p w14:paraId="2477C58F" w14:textId="5B6B4551" w:rsidR="0078405E" w:rsidRPr="00A942BB" w:rsidRDefault="0078405E" w:rsidP="0078405E">
      <w:pPr>
        <w:pStyle w:val="Contenido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Manual de usuario y capacitacion basica </w:t>
      </w:r>
    </w:p>
    <w:p w14:paraId="20A04D50" w14:textId="67C243CE" w:rsidR="0078405E" w:rsidRPr="00A942BB" w:rsidRDefault="0078405E" w:rsidP="0078405E">
      <w:pPr>
        <w:pStyle w:val="Contenido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noProof/>
          <w:color w:val="auto"/>
          <w:sz w:val="24"/>
          <w:szCs w:val="24"/>
        </w:rPr>
        <w:t xml:space="preserve">Documentacion tecnica del sistema </w:t>
      </w:r>
    </w:p>
    <w:p w14:paraId="76325AF2" w14:textId="77777777" w:rsidR="00652CA8" w:rsidRPr="00A942BB" w:rsidRDefault="00652CA8" w:rsidP="00652CA8">
      <w:pPr>
        <w:pStyle w:val="Contenido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6D59FF70" w14:textId="77777777" w:rsidR="00652CA8" w:rsidRPr="00A942BB" w:rsidRDefault="00652CA8" w:rsidP="00652CA8">
      <w:pPr>
        <w:pStyle w:val="Contenido"/>
        <w:rPr>
          <w:rFonts w:asciiTheme="majorHAnsi" w:eastAsiaTheme="majorEastAsia" w:hAnsiTheme="majorHAnsi" w:cstheme="majorBidi"/>
          <w:b/>
          <w:bCs/>
          <w:noProof/>
          <w:color w:val="auto"/>
          <w:sz w:val="24"/>
          <w:szCs w:val="24"/>
        </w:rPr>
      </w:pPr>
    </w:p>
    <w:p w14:paraId="79435F80" w14:textId="2D763CF2" w:rsidR="00775B67" w:rsidRPr="00A942BB" w:rsidRDefault="00775B67" w:rsidP="00A86645">
      <w:pPr>
        <w:pStyle w:val="Contenido"/>
        <w:rPr>
          <w:rFonts w:asciiTheme="majorHAnsi" w:hAnsiTheme="majorHAnsi" w:cstheme="majorHAnsi"/>
          <w:b/>
          <w:bCs/>
          <w:noProof/>
          <w:color w:val="auto"/>
          <w:sz w:val="32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8514B1" w14:textId="77777777" w:rsidR="00775B67" w:rsidRPr="00A942BB" w:rsidRDefault="00775B67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9F5158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78A252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D1CCBB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E2708A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09D278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082A01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B3831C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83DB40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61FA5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42C693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7B726E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A7E2BD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9CDC48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311F93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AFCCD5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75A242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447E4A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C3F15D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5C19A0" w14:textId="77777777" w:rsidR="0078405E" w:rsidRPr="00A942BB" w:rsidRDefault="0078405E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6609D9" w14:textId="73BEAF6D" w:rsidR="00231C0A" w:rsidRPr="00A942BB" w:rsidRDefault="0004268C" w:rsidP="0004268C">
      <w:pPr>
        <w:pStyle w:val="Contenido"/>
        <w:jc w:val="center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2BB">
        <w:rPr>
          <w:color w:val="auto"/>
          <w:sz w:val="36"/>
          <w:szCs w:val="36"/>
        </w:rPr>
        <w:lastRenderedPageBreak/>
        <w:t>Cronograma de desarrollo</w:t>
      </w:r>
      <w:r w:rsidR="00231C0A" w:rsidRPr="00A942BB"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01009A2" w14:textId="77777777" w:rsidR="00652738" w:rsidRPr="00A942BB" w:rsidRDefault="00652738" w:rsidP="0004268C">
      <w:pPr>
        <w:pStyle w:val="Contenido"/>
        <w:jc w:val="center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10991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008"/>
        <w:gridCol w:w="9390"/>
      </w:tblGrid>
      <w:tr w:rsidR="00A942BB" w:rsidRPr="00A942BB" w14:paraId="20C2AE59" w14:textId="77777777" w:rsidTr="00231C0A">
        <w:trPr>
          <w:trHeight w:val="437"/>
          <w:tblHeader/>
          <w:tblCellSpacing w:w="15" w:type="dxa"/>
          <w:jc w:val="center"/>
        </w:trPr>
        <w:tc>
          <w:tcPr>
            <w:tcW w:w="0" w:type="auto"/>
            <w:vAlign w:val="center"/>
          </w:tcPr>
          <w:p w14:paraId="23949DE7" w14:textId="5B39BD4E" w:rsidR="00231C0A" w:rsidRPr="00A942BB" w:rsidRDefault="00CE051C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Mes</w:t>
            </w:r>
          </w:p>
        </w:tc>
        <w:tc>
          <w:tcPr>
            <w:tcW w:w="0" w:type="auto"/>
            <w:vAlign w:val="center"/>
          </w:tcPr>
          <w:p w14:paraId="177A791E" w14:textId="76002951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Semana</w:t>
            </w:r>
          </w:p>
        </w:tc>
        <w:tc>
          <w:tcPr>
            <w:tcW w:w="0" w:type="auto"/>
            <w:vAlign w:val="center"/>
          </w:tcPr>
          <w:p w14:paraId="50853157" w14:textId="53E73720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Actividades Clave</w:t>
            </w:r>
          </w:p>
        </w:tc>
      </w:tr>
      <w:tr w:rsidR="00A942BB" w:rsidRPr="00A942BB" w14:paraId="71ECAB6F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67A75AB4" w14:textId="15F9EAE9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1</w:t>
            </w:r>
          </w:p>
        </w:tc>
        <w:tc>
          <w:tcPr>
            <w:tcW w:w="0" w:type="auto"/>
            <w:vAlign w:val="center"/>
          </w:tcPr>
          <w:p w14:paraId="1A4FAB72" w14:textId="54DDD6C2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1–2</w:t>
            </w:r>
          </w:p>
        </w:tc>
        <w:tc>
          <w:tcPr>
            <w:tcW w:w="0" w:type="auto"/>
            <w:vAlign w:val="center"/>
          </w:tcPr>
          <w:p w14:paraId="7D70F825" w14:textId="01A8BAEE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Reunión inicial, levantamiento de requerimientos, análisis de procesos actuales</w:t>
            </w:r>
          </w:p>
        </w:tc>
      </w:tr>
      <w:tr w:rsidR="00A942BB" w:rsidRPr="00A942BB" w14:paraId="3A6783E0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1F79B53E" w14:textId="78EFF189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</w:p>
        </w:tc>
        <w:tc>
          <w:tcPr>
            <w:tcW w:w="0" w:type="auto"/>
            <w:vAlign w:val="center"/>
          </w:tcPr>
          <w:p w14:paraId="1B2ABF00" w14:textId="4F1DCCE3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3–4</w:t>
            </w:r>
          </w:p>
        </w:tc>
        <w:tc>
          <w:tcPr>
            <w:tcW w:w="0" w:type="auto"/>
            <w:vAlign w:val="center"/>
          </w:tcPr>
          <w:p w14:paraId="51EE34AC" w14:textId="10CC0670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Diseño de arquitectura del sistema (frontend, backend, base de datos, seguridad)</w:t>
            </w:r>
          </w:p>
        </w:tc>
      </w:tr>
      <w:tr w:rsidR="00A942BB" w:rsidRPr="00A942BB" w14:paraId="492FAF3F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303AF69A" w14:textId="6DA264FA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2</w:t>
            </w:r>
          </w:p>
        </w:tc>
        <w:tc>
          <w:tcPr>
            <w:tcW w:w="0" w:type="auto"/>
            <w:vAlign w:val="center"/>
          </w:tcPr>
          <w:p w14:paraId="61133DB2" w14:textId="056D1BDC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5–6</w:t>
            </w:r>
          </w:p>
        </w:tc>
        <w:tc>
          <w:tcPr>
            <w:tcW w:w="0" w:type="auto"/>
            <w:vAlign w:val="center"/>
          </w:tcPr>
          <w:p w14:paraId="3A32C801" w14:textId="75889902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Diseño UI/UX: wireframes, prototipos, paleta de colores, branding corporativo</w:t>
            </w:r>
          </w:p>
        </w:tc>
      </w:tr>
      <w:tr w:rsidR="00A942BB" w:rsidRPr="00A942BB" w14:paraId="7C78A1FC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4562D868" w14:textId="3E8F0222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</w:p>
        </w:tc>
        <w:tc>
          <w:tcPr>
            <w:tcW w:w="0" w:type="auto"/>
            <w:vAlign w:val="center"/>
          </w:tcPr>
          <w:p w14:paraId="7C14E36C" w14:textId="040B66D8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7–8</w:t>
            </w:r>
          </w:p>
        </w:tc>
        <w:tc>
          <w:tcPr>
            <w:tcW w:w="0" w:type="auto"/>
            <w:vAlign w:val="center"/>
          </w:tcPr>
          <w:p w14:paraId="486597AD" w14:textId="0780699F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Configuración del entorno técnico (Angular, Node.js, MySQL, JWT)</w:t>
            </w:r>
          </w:p>
        </w:tc>
      </w:tr>
      <w:tr w:rsidR="00A942BB" w:rsidRPr="00A942BB" w14:paraId="4CEE50CB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3AEB2E18" w14:textId="12900ECA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3</w:t>
            </w:r>
          </w:p>
        </w:tc>
        <w:tc>
          <w:tcPr>
            <w:tcW w:w="0" w:type="auto"/>
            <w:vAlign w:val="center"/>
          </w:tcPr>
          <w:p w14:paraId="6B5417C6" w14:textId="0E2CCA11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9–10</w:t>
            </w:r>
          </w:p>
        </w:tc>
        <w:tc>
          <w:tcPr>
            <w:tcW w:w="0" w:type="auto"/>
            <w:vAlign w:val="center"/>
          </w:tcPr>
          <w:p w14:paraId="1420E498" w14:textId="7AA85C32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Desarrollo del módulo de programación de máquinas y asignación de tareas</w:t>
            </w:r>
          </w:p>
        </w:tc>
      </w:tr>
      <w:tr w:rsidR="00A942BB" w:rsidRPr="00A942BB" w14:paraId="69669A4B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6D9E50B6" w14:textId="484DE7BE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</w:p>
        </w:tc>
        <w:tc>
          <w:tcPr>
            <w:tcW w:w="0" w:type="auto"/>
            <w:vAlign w:val="center"/>
          </w:tcPr>
          <w:p w14:paraId="6D8B5591" w14:textId="3DF6C374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11–12</w:t>
            </w:r>
          </w:p>
        </w:tc>
        <w:tc>
          <w:tcPr>
            <w:tcW w:w="0" w:type="auto"/>
            <w:vAlign w:val="center"/>
          </w:tcPr>
          <w:p w14:paraId="155E9AD5" w14:textId="3D92F149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Desarrollo del módulo de pedidos: registro, estado, control de duplicación</w:t>
            </w:r>
          </w:p>
        </w:tc>
      </w:tr>
      <w:tr w:rsidR="00A942BB" w:rsidRPr="00A942BB" w14:paraId="4562AF22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203A22F0" w14:textId="143288F2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4</w:t>
            </w:r>
          </w:p>
        </w:tc>
        <w:tc>
          <w:tcPr>
            <w:tcW w:w="0" w:type="auto"/>
            <w:vAlign w:val="center"/>
          </w:tcPr>
          <w:p w14:paraId="715B160B" w14:textId="4B390FDC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13–14</w:t>
            </w:r>
          </w:p>
        </w:tc>
        <w:tc>
          <w:tcPr>
            <w:tcW w:w="0" w:type="auto"/>
            <w:vAlign w:val="center"/>
          </w:tcPr>
          <w:p w14:paraId="4E69A16D" w14:textId="6E59F200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Implementación del módulo de carpetas físicas: códigos únicos, colores, vinculación</w:t>
            </w:r>
          </w:p>
        </w:tc>
      </w:tr>
      <w:tr w:rsidR="00A942BB" w:rsidRPr="00A942BB" w14:paraId="2DE54F4B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75E591B3" w14:textId="3FAFDAD3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</w:p>
        </w:tc>
        <w:tc>
          <w:tcPr>
            <w:tcW w:w="0" w:type="auto"/>
            <w:vAlign w:val="center"/>
          </w:tcPr>
          <w:p w14:paraId="031384E1" w14:textId="2B6562EC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15–16</w:t>
            </w:r>
          </w:p>
        </w:tc>
        <w:tc>
          <w:tcPr>
            <w:tcW w:w="0" w:type="auto"/>
            <w:vAlign w:val="center"/>
          </w:tcPr>
          <w:p w14:paraId="1EDD612A" w14:textId="20CF3A6B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Desarrollo del sistema de reportes y panel de análisis en tiempo real</w:t>
            </w:r>
          </w:p>
        </w:tc>
      </w:tr>
      <w:tr w:rsidR="00A942BB" w:rsidRPr="00A942BB" w14:paraId="7F8278BC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511FC238" w14:textId="42295947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5</w:t>
            </w:r>
          </w:p>
        </w:tc>
        <w:tc>
          <w:tcPr>
            <w:tcW w:w="0" w:type="auto"/>
            <w:vAlign w:val="center"/>
          </w:tcPr>
          <w:p w14:paraId="4A6AAD3E" w14:textId="4116DEFB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17–18</w:t>
            </w:r>
          </w:p>
        </w:tc>
        <w:tc>
          <w:tcPr>
            <w:tcW w:w="0" w:type="auto"/>
            <w:vAlign w:val="center"/>
          </w:tcPr>
          <w:p w14:paraId="798507A0" w14:textId="27C498AD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Integración de módulos, pruebas funcionales y de seguridad</w:t>
            </w:r>
          </w:p>
        </w:tc>
      </w:tr>
      <w:tr w:rsidR="00A942BB" w:rsidRPr="00A942BB" w14:paraId="0A0D5862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4B5ECEFD" w14:textId="77777777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</w:p>
        </w:tc>
        <w:tc>
          <w:tcPr>
            <w:tcW w:w="0" w:type="auto"/>
            <w:vAlign w:val="center"/>
          </w:tcPr>
          <w:p w14:paraId="0F37A225" w14:textId="56AFBB08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19–20</w:t>
            </w:r>
          </w:p>
        </w:tc>
        <w:tc>
          <w:tcPr>
            <w:tcW w:w="0" w:type="auto"/>
            <w:vAlign w:val="center"/>
          </w:tcPr>
          <w:p w14:paraId="64541DEF" w14:textId="55B8B3D7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Validación con usuarios clave, ajustes según retroalimentación</w:t>
            </w:r>
          </w:p>
        </w:tc>
      </w:tr>
      <w:tr w:rsidR="00A942BB" w:rsidRPr="00A942BB" w14:paraId="0F011D4C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3D04530F" w14:textId="45D18223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6</w:t>
            </w:r>
          </w:p>
        </w:tc>
        <w:tc>
          <w:tcPr>
            <w:tcW w:w="0" w:type="auto"/>
            <w:vAlign w:val="center"/>
          </w:tcPr>
          <w:p w14:paraId="69F34DC6" w14:textId="13AB1123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21–22</w:t>
            </w:r>
          </w:p>
        </w:tc>
        <w:tc>
          <w:tcPr>
            <w:tcW w:w="0" w:type="auto"/>
            <w:vAlign w:val="center"/>
          </w:tcPr>
          <w:p w14:paraId="35FB9147" w14:textId="41EB9168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Documentación técnica y manual de usuario</w:t>
            </w:r>
          </w:p>
        </w:tc>
      </w:tr>
      <w:tr w:rsidR="00206A54" w:rsidRPr="00A942BB" w14:paraId="11D98B47" w14:textId="77777777" w:rsidTr="00231C0A">
        <w:trPr>
          <w:trHeight w:val="437"/>
          <w:tblCellSpacing w:w="15" w:type="dxa"/>
          <w:jc w:val="center"/>
        </w:trPr>
        <w:tc>
          <w:tcPr>
            <w:tcW w:w="0" w:type="auto"/>
            <w:vAlign w:val="center"/>
          </w:tcPr>
          <w:p w14:paraId="38CDB18B" w14:textId="77777777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</w:p>
        </w:tc>
        <w:tc>
          <w:tcPr>
            <w:tcW w:w="0" w:type="auto"/>
            <w:vAlign w:val="center"/>
          </w:tcPr>
          <w:p w14:paraId="4620FF88" w14:textId="0F4C944D" w:rsidR="00231C0A" w:rsidRPr="00A942BB" w:rsidRDefault="00231C0A" w:rsidP="00206A54">
            <w:pPr>
              <w:pStyle w:val="Contenido"/>
              <w:jc w:val="center"/>
              <w:rPr>
                <w:b/>
                <w:bCs/>
                <w:noProof/>
                <w:color w:val="auto"/>
              </w:rPr>
            </w:pPr>
            <w:r w:rsidRPr="00A942BB">
              <w:rPr>
                <w:b/>
                <w:bCs/>
                <w:noProof/>
                <w:color w:val="auto"/>
              </w:rPr>
              <w:t>23–24</w:t>
            </w:r>
          </w:p>
        </w:tc>
        <w:tc>
          <w:tcPr>
            <w:tcW w:w="0" w:type="auto"/>
            <w:vAlign w:val="center"/>
          </w:tcPr>
          <w:p w14:paraId="7AF7DCAB" w14:textId="2D979CE9" w:rsidR="00231C0A" w:rsidRPr="00A942BB" w:rsidRDefault="00231C0A" w:rsidP="00206A54">
            <w:pPr>
              <w:pStyle w:val="Contenido"/>
              <w:rPr>
                <w:noProof/>
                <w:color w:val="auto"/>
              </w:rPr>
            </w:pPr>
            <w:r w:rsidRPr="00A942BB">
              <w:rPr>
                <w:noProof/>
                <w:color w:val="auto"/>
              </w:rPr>
              <w:t>Capacitación, despliegue final, monitoreo post-lanzamiento</w:t>
            </w:r>
          </w:p>
        </w:tc>
      </w:tr>
    </w:tbl>
    <w:p w14:paraId="3768BA8A" w14:textId="77777777" w:rsidR="00231C0A" w:rsidRPr="00A942BB" w:rsidRDefault="00231C0A" w:rsidP="00206A54">
      <w:pPr>
        <w:pStyle w:val="Contenido"/>
        <w:rPr>
          <w:rFonts w:ascii="Segoe UI Emoji" w:hAnsi="Segoe UI Emoji" w:cs="Segoe UI Emoji"/>
          <w:noProof/>
          <w:color w:val="auto"/>
        </w:rPr>
      </w:pPr>
    </w:p>
    <w:p w14:paraId="1DA4196A" w14:textId="77777777" w:rsidR="00652738" w:rsidRPr="00A942BB" w:rsidRDefault="00652738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9FA1F0" w14:textId="77777777" w:rsidR="00652738" w:rsidRPr="00A942BB" w:rsidRDefault="00652738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758610" w14:textId="4D6F6260" w:rsidR="00652738" w:rsidRPr="00A942BB" w:rsidRDefault="00555DAA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2BB"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|</w:t>
      </w:r>
      <w:r w:rsidRPr="00A942BB"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D29FDC2" w14:textId="77777777" w:rsidR="00652738" w:rsidRPr="00A942BB" w:rsidRDefault="00652738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174465" w14:textId="77777777" w:rsidR="00652738" w:rsidRPr="00A942BB" w:rsidRDefault="00652738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BB8597" w14:textId="77777777" w:rsidR="00652738" w:rsidRPr="00A942BB" w:rsidRDefault="00652738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6D5C7D" w14:textId="77777777" w:rsidR="00652738" w:rsidRPr="00A942BB" w:rsidRDefault="00652738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C1D994" w14:textId="77777777" w:rsidR="00652738" w:rsidRPr="00A942BB" w:rsidRDefault="00652738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2762C6" w14:textId="77777777" w:rsidR="00652738" w:rsidRPr="00A942BB" w:rsidRDefault="00652738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0303E2" w14:textId="77777777" w:rsidR="00652738" w:rsidRPr="00A942BB" w:rsidRDefault="00652738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7AE127" w14:textId="77777777" w:rsidR="00652738" w:rsidRPr="00A942BB" w:rsidRDefault="00652738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B4E295" w14:textId="77777777" w:rsidR="00652738" w:rsidRPr="00A942BB" w:rsidRDefault="00652738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06A71B" w14:textId="77777777" w:rsidR="00283C5D" w:rsidRPr="00A942BB" w:rsidRDefault="00283C5D" w:rsidP="00231C0A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2B8D03" w14:textId="6603258A" w:rsidR="00283C5D" w:rsidRPr="00A942BB" w:rsidRDefault="00283C5D" w:rsidP="00283C5D">
      <w:pPr>
        <w:pStyle w:val="Contenido"/>
        <w:jc w:val="center"/>
        <w:rPr>
          <w:color w:val="auto"/>
          <w:sz w:val="36"/>
          <w:szCs w:val="36"/>
        </w:rPr>
      </w:pPr>
      <w:r w:rsidRPr="00A942BB">
        <w:rPr>
          <w:color w:val="auto"/>
          <w:sz w:val="36"/>
          <w:szCs w:val="36"/>
        </w:rPr>
        <w:lastRenderedPageBreak/>
        <w:t xml:space="preserve">Entregable por fases </w:t>
      </w:r>
    </w:p>
    <w:p w14:paraId="7B0FE221" w14:textId="77777777" w:rsidR="00283C5D" w:rsidRPr="00A942BB" w:rsidRDefault="00283C5D" w:rsidP="002D257D">
      <w:pPr>
        <w:pStyle w:val="Contenido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B4F496" w14:textId="05AA3ED6" w:rsidR="00283C5D" w:rsidRPr="00A942BB" w:rsidRDefault="00283C5D" w:rsidP="002D257D">
      <w:pPr>
        <w:pStyle w:val="Contenido"/>
        <w:numPr>
          <w:ilvl w:val="0"/>
          <w:numId w:val="27"/>
        </w:numPr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>Mes 1-2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 Documentacion de requerimientos, prototipos visual, arquitectura tecnica </w:t>
      </w:r>
    </w:p>
    <w:p w14:paraId="2EB45BB4" w14:textId="77777777" w:rsidR="00DD2B1F" w:rsidRPr="00A942BB" w:rsidRDefault="00DD2B1F" w:rsidP="00DD2B1F">
      <w:pPr>
        <w:pStyle w:val="Contenido"/>
        <w:tabs>
          <w:tab w:val="left" w:pos="1944"/>
        </w:tabs>
        <w:ind w:left="720"/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037465E3" w14:textId="42F6E566" w:rsidR="00283C5D" w:rsidRPr="00A942BB" w:rsidRDefault="00283C5D" w:rsidP="002D257D">
      <w:pPr>
        <w:pStyle w:val="Contenido"/>
        <w:numPr>
          <w:ilvl w:val="0"/>
          <w:numId w:val="27"/>
        </w:numPr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>Mes 3-4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 </w:t>
      </w:r>
      <w:r w:rsidR="00DD2B1F"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prototipo visual del la interfaz y 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Modulo funcionales de programacion y pedidos </w:t>
      </w:r>
    </w:p>
    <w:p w14:paraId="71F154B3" w14:textId="77777777" w:rsidR="00DD2B1F" w:rsidRPr="00A942BB" w:rsidRDefault="00DD2B1F" w:rsidP="00DD2B1F">
      <w:pPr>
        <w:pStyle w:val="Prrafodelista"/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1687C731" w14:textId="77777777" w:rsidR="00DD2B1F" w:rsidRPr="00A942BB" w:rsidRDefault="00DD2B1F" w:rsidP="00DD2B1F">
      <w:pPr>
        <w:pStyle w:val="Contenido"/>
        <w:tabs>
          <w:tab w:val="left" w:pos="1944"/>
        </w:tabs>
        <w:ind w:left="720"/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2E6B450A" w14:textId="1BE2BAF3" w:rsidR="00283C5D" w:rsidRPr="00A942BB" w:rsidRDefault="00283C5D" w:rsidP="002D257D">
      <w:pPr>
        <w:pStyle w:val="Contenido"/>
        <w:numPr>
          <w:ilvl w:val="0"/>
          <w:numId w:val="27"/>
        </w:numPr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>Mes 5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 </w:t>
      </w:r>
      <w:r w:rsidR="00DD2B1F"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aplicación web funcional,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 Sistema integrado con reportes y control documental </w:t>
      </w:r>
      <w:r w:rsidR="00DD2B1F"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y pruebas de funcionamietos de la aplicación, usuarios capacitados y sistema en operación </w:t>
      </w:r>
    </w:p>
    <w:p w14:paraId="51C3ACEE" w14:textId="77777777" w:rsidR="00DD2B1F" w:rsidRPr="00A942BB" w:rsidRDefault="00DD2B1F" w:rsidP="00DD2B1F">
      <w:pPr>
        <w:pStyle w:val="Contenido"/>
        <w:tabs>
          <w:tab w:val="left" w:pos="1944"/>
        </w:tabs>
        <w:ind w:left="720"/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2A7A6456" w14:textId="3E0E74E2" w:rsidR="00283C5D" w:rsidRPr="00A942BB" w:rsidRDefault="00283C5D" w:rsidP="002D257D">
      <w:pPr>
        <w:pStyle w:val="Contenido"/>
        <w:numPr>
          <w:ilvl w:val="0"/>
          <w:numId w:val="27"/>
        </w:numPr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>Mes 6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 Plataforma desplegada, usuarios capasitados, sistema en opacion </w:t>
      </w:r>
    </w:p>
    <w:p w14:paraId="01C2CF25" w14:textId="77777777" w:rsidR="00283C5D" w:rsidRPr="00A942BB" w:rsidRDefault="00283C5D" w:rsidP="00283C5D">
      <w:pPr>
        <w:pStyle w:val="Contenido"/>
        <w:tabs>
          <w:tab w:val="left" w:pos="1944"/>
        </w:tabs>
        <w:ind w:left="720"/>
        <w:rPr>
          <w:rFonts w:ascii="Segoe UI Emoji" w:hAnsi="Segoe UI Emoji" w:cs="Segoe UI Emoji"/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4300AD" w14:textId="4BA6C6E3" w:rsidR="00231C0A" w:rsidRPr="00A942BB" w:rsidRDefault="00652738" w:rsidP="00283C5D">
      <w:pPr>
        <w:pStyle w:val="Contenido"/>
        <w:rPr>
          <w:rFonts w:asciiTheme="majorHAnsi" w:hAnsiTheme="majorHAnsi" w:cstheme="majorHAnsi"/>
          <w:noProof/>
          <w:color w:val="auto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2BB">
        <w:rPr>
          <w:color w:val="auto"/>
          <w:sz w:val="36"/>
          <w:szCs w:val="36"/>
        </w:rPr>
        <w:br/>
      </w:r>
    </w:p>
    <w:p w14:paraId="1EC8096E" w14:textId="447DACD6" w:rsidR="00775B67" w:rsidRPr="00A942BB" w:rsidRDefault="00775B67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31030E" w14:textId="77777777" w:rsidR="00775B67" w:rsidRPr="00A942BB" w:rsidRDefault="00775B67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DE4191" w14:textId="77777777" w:rsidR="00775B67" w:rsidRPr="00A942BB" w:rsidRDefault="00775B67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685824" w14:textId="77777777" w:rsidR="00775B67" w:rsidRPr="00A942BB" w:rsidRDefault="00775B67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AA69E3" w14:textId="77777777" w:rsidR="00775B67" w:rsidRPr="00A942BB" w:rsidRDefault="00775B67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6A01BB" w14:textId="77777777" w:rsidR="00775B67" w:rsidRPr="00A942BB" w:rsidRDefault="00775B67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15A0A0" w14:textId="77777777" w:rsidR="00775B67" w:rsidRPr="00A942BB" w:rsidRDefault="00775B67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E05760" w14:textId="77777777" w:rsidR="00775B67" w:rsidRPr="00A942BB" w:rsidRDefault="00775B67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ACB18E" w14:textId="77777777" w:rsidR="002D257D" w:rsidRPr="00A942BB" w:rsidRDefault="002D257D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F799E4" w14:textId="77777777" w:rsidR="002D257D" w:rsidRPr="00A942BB" w:rsidRDefault="002D257D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407187" w14:textId="77777777" w:rsidR="002D257D" w:rsidRPr="00A942BB" w:rsidRDefault="002D257D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A6B2FC" w14:textId="77777777" w:rsidR="002D257D" w:rsidRPr="00A942BB" w:rsidRDefault="002D257D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2C1AF7" w14:textId="77777777" w:rsidR="00775B67" w:rsidRPr="00A942BB" w:rsidRDefault="00775B67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bookmarkEnd w:id="0"/>
    <w:p w14:paraId="3EFBFB8B" w14:textId="229C4823" w:rsidR="00231C0A" w:rsidRPr="00A942BB" w:rsidRDefault="00231C0A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2D6B48" w14:textId="77777777" w:rsidR="002D257D" w:rsidRPr="00A942BB" w:rsidRDefault="002D257D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DCBFBA" w14:textId="77777777" w:rsidR="002D257D" w:rsidRPr="00A942BB" w:rsidRDefault="002D257D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0746A2" w14:textId="77777777" w:rsidR="002D257D" w:rsidRPr="00A942BB" w:rsidRDefault="002D257D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5CB935" w14:textId="77777777" w:rsidR="002D257D" w:rsidRPr="00A942BB" w:rsidRDefault="002D257D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0E1FCA" w14:textId="77777777" w:rsidR="002D257D" w:rsidRPr="00A942BB" w:rsidRDefault="002D257D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9BACB2" w14:textId="77777777" w:rsidR="002D257D" w:rsidRPr="00A942BB" w:rsidRDefault="002D257D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31198C" w14:textId="77777777" w:rsidR="002D257D" w:rsidRPr="00A942BB" w:rsidRDefault="002D257D" w:rsidP="00A86645">
      <w:pPr>
        <w:pStyle w:val="Contenido"/>
        <w:rPr>
          <w:noProof/>
          <w:color w:val="aut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6B3CA4" w14:textId="77777777" w:rsidR="00DD2B1F" w:rsidRPr="00A942BB" w:rsidRDefault="00DD2B1F" w:rsidP="00DD2B1F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33CBECB9" w14:textId="42E8432C" w:rsidR="002D257D" w:rsidRPr="00A942BB" w:rsidRDefault="00F04EE5" w:rsidP="00276A7E">
      <w:pPr>
        <w:pStyle w:val="Contenido"/>
        <w:tabs>
          <w:tab w:val="left" w:pos="1944"/>
        </w:tabs>
        <w:jc w:val="both"/>
        <w:rPr>
          <w:rFonts w:cstheme="minorHAnsi"/>
          <w:color w:val="auto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2BB">
        <w:rPr>
          <w:rFonts w:cstheme="minorHAnsi"/>
          <w:color w:val="auto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</w:p>
    <w:p w14:paraId="4C515F66" w14:textId="77777777" w:rsidR="00807DFD" w:rsidRPr="00A942BB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Señores</w:t>
      </w: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76A7E"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FlexoSpringS.A.S.</w:t>
      </w:r>
    </w:p>
    <w:p w14:paraId="038AFC12" w14:textId="3431539B" w:rsidR="00807DFD" w:rsidRPr="008948D0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b/>
          <w:bCs/>
          <w:color w:val="auto"/>
          <w:sz w:val="24"/>
          <w:szCs w:val="20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76A7E"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Área</w:t>
      </w:r>
      <w:r w:rsidRPr="00A942BB"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948D0"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de </w:t>
      </w:r>
      <w:r w:rsidRPr="00A942BB"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Dirección Técnica</w:t>
      </w:r>
    </w:p>
    <w:p w14:paraId="01F4EEF7" w14:textId="68C5B3AE" w:rsidR="00276A7E" w:rsidRPr="00A942BB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>Presente</w:t>
      </w:r>
    </w:p>
    <w:p w14:paraId="223D0662" w14:textId="77777777" w:rsidR="00807DFD" w:rsidRPr="00276A7E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2C801E26" w14:textId="77777777" w:rsidR="00276A7E" w:rsidRPr="00A942BB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Asunto: Presentación de Proyecto de Optimización de Producción</w:t>
      </w:r>
    </w:p>
    <w:p w14:paraId="7250CCCA" w14:textId="77777777" w:rsidR="00807DFD" w:rsidRPr="00276A7E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4A1155EC" w14:textId="77777777" w:rsidR="00276A7E" w:rsidRPr="00A942BB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Respetados señores:</w:t>
      </w:r>
    </w:p>
    <w:p w14:paraId="031CBE1F" w14:textId="77777777" w:rsidR="00807DFD" w:rsidRPr="00276A7E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161A1F78" w14:textId="77777777" w:rsidR="00276A7E" w:rsidRPr="00276A7E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Me permito presentar ante ustedes el proyecto titulado </w:t>
      </w:r>
      <w:r w:rsidRPr="00276A7E"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“Optimización de la Programación y Control de Producción mediante Aplicación Web Interna”</w:t>
      </w: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, desarrollado como parte de mi proceso de práctica profesional en la empresa FlexoSpring.</w:t>
      </w:r>
    </w:p>
    <w:p w14:paraId="275511B2" w14:textId="55591517" w:rsidR="00276A7E" w:rsidRPr="00276A7E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Este proyecto surge como respuesta a la necesidad de modernizar la gestión de pedidos y carpetas de muestra, actualmente realizada de forma manual. La solución propuesta consiste en una plataforma web que permitirá:</w:t>
      </w:r>
    </w:p>
    <w:p w14:paraId="0594A26C" w14:textId="5642193F" w:rsidR="00276A7E" w:rsidRPr="00276A7E" w:rsidRDefault="00276A7E" w:rsidP="00276A7E">
      <w:pPr>
        <w:pStyle w:val="Contenido"/>
        <w:numPr>
          <w:ilvl w:val="0"/>
          <w:numId w:val="28"/>
        </w:numPr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Programar</w:t>
      </w:r>
      <w:r w:rsidR="00807DFD" w:rsidRPr="00A942BB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 los pedidos de </w:t>
      </w: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las máquinas de manera eficiente y visual.</w:t>
      </w:r>
    </w:p>
    <w:p w14:paraId="3227CB06" w14:textId="77777777" w:rsidR="00276A7E" w:rsidRPr="00276A7E" w:rsidRDefault="00276A7E" w:rsidP="00276A7E">
      <w:pPr>
        <w:pStyle w:val="Contenido"/>
        <w:numPr>
          <w:ilvl w:val="0"/>
          <w:numId w:val="28"/>
        </w:numPr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Integrar reportes operativos en tiempo real para facilitar la toma de decisiones.</w:t>
      </w:r>
    </w:p>
    <w:p w14:paraId="3BA46B17" w14:textId="77777777" w:rsidR="00276A7E" w:rsidRPr="00276A7E" w:rsidRDefault="00276A7E" w:rsidP="00276A7E">
      <w:pPr>
        <w:pStyle w:val="Contenido"/>
        <w:numPr>
          <w:ilvl w:val="0"/>
          <w:numId w:val="28"/>
        </w:numPr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Digitalizar el control de archivos físicos, mejorando la trazabilidad y reduciendo tiempos improductivos.</w:t>
      </w:r>
    </w:p>
    <w:p w14:paraId="26FAC085" w14:textId="7D146B69" w:rsidR="00276A7E" w:rsidRPr="00A942BB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Como desarrollador del sistema, he aplicad</w:t>
      </w:r>
      <w:r w:rsidRPr="00A942BB">
        <w:rPr>
          <w:rFonts w:asciiTheme="majorHAnsi" w:eastAsia="Times New Roman" w:hAnsiTheme="majorHAnsi" w:cstheme="majorHAnsi"/>
          <w:b/>
          <w:color w:val="auto"/>
          <w:sz w:val="24"/>
          <w:szCs w:val="24"/>
          <w:lang w:eastAsia="es-CO"/>
        </w:rPr>
        <w:t xml:space="preserve"> </w:t>
      </w:r>
      <w:r w:rsidRPr="00A942BB">
        <w:rPr>
          <w:rFonts w:asciiTheme="majorHAnsi" w:hAnsiTheme="majorHAnsi" w:cstheme="majorHAnsi"/>
          <w:color w:val="auto"/>
          <w:sz w:val="24"/>
          <w:szCs w:val="18"/>
          <w14:textOutline w14:w="0" w14:cap="flat" w14:cmpd="sng" w14:algn="ctr">
            <w14:noFill/>
            <w14:prstDash w14:val="solid"/>
            <w14:round/>
          </w14:textOutline>
        </w:rPr>
        <w:t xml:space="preserve">do conocimientos en tecnologías como </w:t>
      </w:r>
      <w:r w:rsidRPr="00A942BB">
        <w:rPr>
          <w:rFonts w:asciiTheme="majorHAnsi" w:hAnsiTheme="majorHAnsi" w:cstheme="majorHAnsi"/>
          <w:b/>
          <w:bCs/>
          <w:color w:val="auto"/>
          <w:sz w:val="24"/>
          <w:szCs w:val="18"/>
          <w14:textOutline w14:w="0" w14:cap="flat" w14:cmpd="sng" w14:algn="ctr">
            <w14:noFill/>
            <w14:prstDash w14:val="solid"/>
            <w14:round/>
          </w14:textOutline>
        </w:rPr>
        <w:t xml:space="preserve">Angular, </w:t>
      </w:r>
      <w:r w:rsidR="00807DFD" w:rsidRPr="00A942BB">
        <w:rPr>
          <w:rFonts w:asciiTheme="majorHAnsi" w:hAnsiTheme="majorHAnsi" w:cstheme="majorHAnsi"/>
          <w:b/>
          <w:bCs/>
          <w:color w:val="auto"/>
          <w:sz w:val="24"/>
          <w:szCs w:val="18"/>
          <w14:textOutline w14:w="0" w14:cap="flat" w14:cmpd="sng" w14:algn="ctr">
            <w14:noFill/>
            <w14:prstDash w14:val="solid"/>
            <w14:round/>
          </w14:textOutline>
        </w:rPr>
        <w:t>c#, Node.js</w:t>
      </w:r>
      <w:r w:rsidRPr="00A942BB">
        <w:rPr>
          <w:rFonts w:asciiTheme="majorHAnsi" w:hAnsiTheme="majorHAnsi" w:cstheme="majorHAnsi"/>
          <w:b/>
          <w:bCs/>
          <w:color w:val="auto"/>
          <w:sz w:val="24"/>
          <w:szCs w:val="18"/>
          <w14:textOutline w14:w="0" w14:cap="flat" w14:cmpd="sng" w14:algn="ctr">
            <w14:noFill/>
            <w14:prstDash w14:val="solid"/>
            <w14:round/>
          </w14:textOutline>
        </w:rPr>
        <w:t>, MySQL y SCSS</w:t>
      </w:r>
      <w:r w:rsidRPr="00A942BB">
        <w:rPr>
          <w:rFonts w:asciiTheme="majorHAnsi" w:hAnsiTheme="majorHAnsi" w:cstheme="majorHAnsi"/>
          <w:color w:val="auto"/>
          <w:sz w:val="24"/>
          <w:szCs w:val="18"/>
          <w14:textOutline w14:w="0" w14:cap="flat" w14:cmpd="sng" w14:algn="ctr">
            <w14:noFill/>
            <w14:prstDash w14:val="solid"/>
            <w14:round/>
          </w14:textOutline>
        </w:rPr>
        <w:t>, así como principios de diseño visual, documentación técnica y comunicación profesional. El proyecto ha sido concebido con enfoque en la sostenibilidad, la eficiencia operativa y la mejora continua.</w:t>
      </w:r>
    </w:p>
    <w:p w14:paraId="7CB87A37" w14:textId="77777777" w:rsidR="00276A7E" w:rsidRPr="00A942BB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Adjunto a esta carta se encuentra la documentación técnica del proyecto, incluyendo objetivos, alcances, cronograma, dependencias y entregables. Quedo atento a sus observaciones y sugerencias para continuar con la implementación y validación del sistema.</w:t>
      </w:r>
    </w:p>
    <w:p w14:paraId="51FE5F2B" w14:textId="77777777" w:rsidR="00807DFD" w:rsidRPr="00276A7E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4C359042" w14:textId="77777777" w:rsidR="00276A7E" w:rsidRPr="00A942BB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Agradezco la oportunidad brindada para aportar al crecimiento tecnológico de la empresa y fortalecer mi formación profesional.</w:t>
      </w:r>
    </w:p>
    <w:p w14:paraId="4A470AB5" w14:textId="77777777" w:rsidR="00807DFD" w:rsidRPr="00A942BB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3A5B5646" w14:textId="77777777" w:rsidR="00807DFD" w:rsidRPr="00A942BB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5520392F" w14:textId="77777777" w:rsidR="00807DFD" w:rsidRPr="00276A7E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3DEC0C9E" w14:textId="77777777" w:rsidR="00276A7E" w:rsidRPr="00276A7E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276A7E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>Cordialmente,</w:t>
      </w:r>
    </w:p>
    <w:p w14:paraId="2DAD16E4" w14:textId="23ACDEAB" w:rsidR="00276A7E" w:rsidRPr="00A942BB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43C0EA38" w14:textId="77777777" w:rsidR="00807DFD" w:rsidRPr="00A942BB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4CA3CEFB" w14:textId="77777777" w:rsidR="00807DFD" w:rsidRPr="00A942BB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0E0227E8" w14:textId="77777777" w:rsidR="00807DFD" w:rsidRPr="00A942BB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1B14FB9D" w14:textId="61650D74" w:rsidR="00807DFD" w:rsidRPr="00A942BB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488607EE" w14:textId="77777777" w:rsidR="00807DFD" w:rsidRPr="00276A7E" w:rsidRDefault="00807DFD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38CA252E" w14:textId="51A03552" w:rsidR="00807DFD" w:rsidRPr="00807DFD" w:rsidRDefault="00807DFD" w:rsidP="00807DFD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807DFD"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Emilio </w:t>
      </w:r>
      <w:r w:rsidRPr="00A942BB">
        <w:rPr>
          <w:rFonts w:asciiTheme="majorHAnsi" w:hAnsiTheme="majorHAnsi" w:cstheme="majorHAnsi"/>
          <w:b/>
          <w:bCs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t xml:space="preserve">José lopez perez </w:t>
      </w:r>
      <w:r w:rsidRPr="00807DFD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  <w:t>Desarrollador Web – Práctica Profesional</w:t>
      </w:r>
      <w:r w:rsidRPr="00807DFD"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Tel:3332420216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br/>
        <w:t>email:emiliojlp@hotmail.com</w:t>
      </w:r>
    </w:p>
    <w:p w14:paraId="74333D12" w14:textId="77777777" w:rsidR="00276A7E" w:rsidRDefault="00276A7E" w:rsidP="00276A7E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</w:p>
    <w:p w14:paraId="56BE9B1C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69515A7C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señora </w:t>
      </w:r>
    </w:p>
    <w:p w14:paraId="710934AA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ADA LORENA CERON ROSERO</w:t>
      </w:r>
    </w:p>
    <w:p w14:paraId="09365400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Cordinadora academica </w:t>
      </w:r>
    </w:p>
    <w:p w14:paraId="04412965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52DDAD4E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SENA-centro de formacion cauca </w:t>
      </w:r>
    </w:p>
    <w:p w14:paraId="1D4E6A38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Asunto:solicitud de autorizacion para el proceso de practicas en la empresa FlexoSpring</w:t>
      </w:r>
    </w:p>
    <w:p w14:paraId="644DBADC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150685EE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364CC68A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Respetada cordinadora:</w:t>
      </w:r>
    </w:p>
    <w:p w14:paraId="3A69761F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7AE562DE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Yo </w:t>
      </w: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>emilio jose lopez perez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 aprendiz del programa </w:t>
      </w: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 xml:space="preserve">tecnologo en alalisis y desarrollo de software, 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identificado con cedula de ciudadania n° </w:t>
      </w: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>1064994917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, me permito solicitar la autorizacion para iniciar el proceso de practicas en la empresa </w:t>
      </w: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>FlexoSpring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 ubicada en bogota D.C las practicas se desarollaran en modalidad mixta, con una jornada de 8 horas diarias, durante los 6 meses que dura el periodo de practica, cumpliendo con los alineamientos establecidos por el </w:t>
      </w: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>SENA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 y la empresa receptora. El objetivo es aplicar los conocimientos adquiridos en un entorno real de trabajo, fortalecer mis competencias tecnicas y aportar al desarrollo de porcesos productivos en el area de sistemas y desarrollo de la empresa</w:t>
      </w:r>
    </w:p>
    <w:p w14:paraId="4D0ED629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 </w:t>
      </w:r>
    </w:p>
    <w:p w14:paraId="4D3AB1F2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5FC95C97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4AF1F83A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Adjunto a esta solicitud los documentos requeridos para el tramite y quedo atento a su aprobacion para continuar con el proceso correspondiente </w:t>
      </w:r>
    </w:p>
    <w:p w14:paraId="3FCCAE13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Agradezco su atencion y apoyo </w:t>
      </w:r>
    </w:p>
    <w:p w14:paraId="2A3EE30C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49991C86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11E8205E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Cordialmente, </w:t>
      </w:r>
    </w:p>
    <w:p w14:paraId="112E67E7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3C54D3C6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1D4D1804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319F1710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3F4490D6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44753B48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60701551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46EEAE4D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4DA18CB3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499F88DE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08527E53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Emilio jose lopez perez </w:t>
      </w:r>
    </w:p>
    <w:p w14:paraId="5FC4E92D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Cc: 1064994917</w:t>
      </w:r>
    </w:p>
    <w:p w14:paraId="203257F0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Cod, de ficha :2834920</w:t>
      </w:r>
    </w:p>
    <w:p w14:paraId="46645DF1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cstheme="minorHAnsi"/>
          <w:color w:val="auto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Programa de formacion :</w:t>
      </w: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 xml:space="preserve"> 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tecnologo en alalisis y desarrollo de software</w:t>
      </w:r>
      <w:r w:rsidRPr="00A942BB">
        <w:rPr>
          <w:rFonts w:cstheme="minorHAnsi"/>
          <w:color w:val="auto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A942BB">
        <w:rPr>
          <w:rFonts w:cstheme="minorHAnsi"/>
          <w:color w:val="auto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374B288" w14:textId="77777777" w:rsidR="00A942BB" w:rsidRPr="00A942BB" w:rsidRDefault="00A942BB" w:rsidP="00A942BB">
      <w:pPr>
        <w:rPr>
          <w:rFonts w:cstheme="minorHAnsi"/>
          <w:b w:val="0"/>
          <w:color w:val="auto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F1C5EC" w14:textId="77777777" w:rsidR="00A942BB" w:rsidRPr="00A942BB" w:rsidRDefault="00A942BB" w:rsidP="00A942BB">
      <w:pPr>
        <w:rPr>
          <w:rFonts w:cstheme="minorHAnsi"/>
          <w:b w:val="0"/>
          <w:color w:val="auto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42E99F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lastRenderedPageBreak/>
        <w:t>Bogota dc agosto 20205</w:t>
      </w:r>
    </w:p>
    <w:p w14:paraId="4E09280A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5051F913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Señores </w:t>
      </w:r>
    </w:p>
    <w:p w14:paraId="73CD27E3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FLEXOSPRING S.A.S</w:t>
      </w:r>
    </w:p>
    <w:p w14:paraId="20803570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Area de talento humano 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br/>
        <w:t xml:space="preserve">Bogota DC </w:t>
      </w:r>
    </w:p>
    <w:p w14:paraId="718EDAD5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106E12B8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>Asunto:</w:t>
      </w:r>
      <w:r w:rsidRPr="00A942BB">
        <w:rPr>
          <w:color w:val="auto"/>
        </w:rPr>
        <w:t xml:space="preserve"> </w:t>
      </w:r>
      <w:r w:rsidRPr="00A942BB">
        <w:rPr>
          <w:rFonts w:asciiTheme="majorHAnsi" w:hAnsiTheme="majorHAnsi" w:cstheme="majorHAnsi"/>
          <w:color w:val="auto"/>
          <w:sz w:val="24"/>
          <w:szCs w:val="20"/>
        </w:rPr>
        <w:t>Solicitud de autorización para realizar etapa práctica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2"/>
        </w:rPr>
        <w:t xml:space="preserve"> </w:t>
      </w:r>
    </w:p>
    <w:p w14:paraId="69D0E1B3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0D6F8D76" w14:textId="77777777" w:rsidR="00A942BB" w:rsidRPr="00A942BB" w:rsidRDefault="00A942BB" w:rsidP="00A942BB">
      <w:pPr>
        <w:pStyle w:val="Contenido"/>
        <w:tabs>
          <w:tab w:val="left" w:pos="1944"/>
        </w:tabs>
        <w:spacing w:line="360" w:lineRule="auto"/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0B929DE5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Respetados señores :</w:t>
      </w:r>
    </w:p>
    <w:p w14:paraId="12C00C3F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6CA28D3F" w14:textId="77777777" w:rsidR="00A942BB" w:rsidRPr="00A942BB" w:rsidRDefault="00A942BB" w:rsidP="00A942BB">
      <w:pPr>
        <w:rPr>
          <w:rFonts w:asciiTheme="majorHAnsi" w:hAnsiTheme="majorHAnsi" w:cstheme="majorHAnsi"/>
          <w:color w:val="auto"/>
          <w:sz w:val="24"/>
          <w:szCs w:val="20"/>
        </w:rPr>
      </w:pPr>
      <w:r w:rsidRPr="00A942BB">
        <w:rPr>
          <w:rFonts w:asciiTheme="majorHAnsi" w:hAnsiTheme="majorHAnsi" w:cstheme="majorHAnsi"/>
          <w:b w:val="0"/>
          <w:bCs/>
          <w:color w:val="auto"/>
          <w:sz w:val="24"/>
          <w:szCs w:val="20"/>
        </w:rPr>
        <w:t xml:space="preserve">Por medio de la presente, me permito solicitar su autorización para realizar mi etapa práctica en su empresa </w:t>
      </w:r>
      <w:r w:rsidRPr="00A942BB">
        <w:rPr>
          <w:rFonts w:asciiTheme="majorHAnsi" w:hAnsiTheme="majorHAnsi" w:cstheme="majorHAnsi"/>
          <w:color w:val="auto"/>
          <w:sz w:val="24"/>
          <w:szCs w:val="20"/>
        </w:rPr>
        <w:t>FlexoSpring S.A.S</w:t>
      </w:r>
      <w:r w:rsidRPr="00A942BB">
        <w:rPr>
          <w:rFonts w:asciiTheme="majorHAnsi" w:hAnsiTheme="majorHAnsi" w:cstheme="majorHAnsi"/>
          <w:b w:val="0"/>
          <w:bCs/>
          <w:color w:val="auto"/>
          <w:sz w:val="24"/>
          <w:szCs w:val="20"/>
        </w:rPr>
        <w:t xml:space="preserve">., como parte del proceso formativo del programa </w:t>
      </w:r>
      <w:r w:rsidRPr="00A942BB">
        <w:rPr>
          <w:rFonts w:asciiTheme="majorHAnsi" w:hAnsiTheme="majorHAnsi" w:cstheme="majorHAnsi"/>
          <w:color w:val="auto"/>
          <w:sz w:val="24"/>
          <w:szCs w:val="20"/>
        </w:rPr>
        <w:t>tecnólogo en análisis y desarrollo de software</w:t>
      </w:r>
      <w:r w:rsidRPr="00A942BB">
        <w:rPr>
          <w:rFonts w:asciiTheme="majorHAnsi" w:hAnsiTheme="majorHAnsi" w:cstheme="majorHAnsi"/>
          <w:b w:val="0"/>
          <w:bCs/>
          <w:color w:val="auto"/>
          <w:sz w:val="24"/>
          <w:szCs w:val="20"/>
        </w:rPr>
        <w:t xml:space="preserve"> que actualmente curso en el </w:t>
      </w:r>
      <w:r w:rsidRPr="00A942BB">
        <w:rPr>
          <w:rFonts w:asciiTheme="majorHAnsi" w:hAnsiTheme="majorHAnsi" w:cstheme="majorHAnsi"/>
          <w:color w:val="auto"/>
          <w:sz w:val="24"/>
          <w:szCs w:val="20"/>
        </w:rPr>
        <w:t>Servicio Nacional de Aprendizaje – SENA.</w:t>
      </w:r>
    </w:p>
    <w:p w14:paraId="3311AB37" w14:textId="77777777" w:rsidR="00A942BB" w:rsidRPr="00A942BB" w:rsidRDefault="00A942BB" w:rsidP="00A942BB">
      <w:pPr>
        <w:rPr>
          <w:rFonts w:asciiTheme="majorHAnsi" w:hAnsiTheme="majorHAnsi" w:cstheme="majorHAnsi"/>
          <w:b w:val="0"/>
          <w:bCs/>
          <w:color w:val="auto"/>
          <w:sz w:val="24"/>
          <w:szCs w:val="20"/>
        </w:rPr>
      </w:pPr>
      <w:r w:rsidRPr="00A942BB">
        <w:rPr>
          <w:rFonts w:asciiTheme="majorHAnsi" w:hAnsiTheme="majorHAnsi" w:cstheme="majorHAnsi"/>
          <w:b w:val="0"/>
          <w:bCs/>
          <w:color w:val="auto"/>
          <w:sz w:val="24"/>
          <w:szCs w:val="20"/>
        </w:rPr>
        <w:t xml:space="preserve">La práctica se desarrollará bajo modalidad mixta, con una jornada de </w:t>
      </w:r>
      <w:r w:rsidRPr="00A942BB">
        <w:rPr>
          <w:rFonts w:asciiTheme="majorHAnsi" w:hAnsiTheme="majorHAnsi" w:cstheme="majorHAnsi"/>
          <w:color w:val="auto"/>
          <w:sz w:val="24"/>
          <w:szCs w:val="20"/>
        </w:rPr>
        <w:t>8 horas diarias, durante un periodo de 6 meses</w:t>
      </w:r>
      <w:r w:rsidRPr="00A942BB">
        <w:rPr>
          <w:rFonts w:asciiTheme="majorHAnsi" w:hAnsiTheme="majorHAnsi" w:cstheme="majorHAnsi"/>
          <w:b w:val="0"/>
          <w:bCs/>
          <w:color w:val="auto"/>
          <w:sz w:val="24"/>
          <w:szCs w:val="20"/>
        </w:rPr>
        <w:t>, conforme a los lineamientos establecidos por el SENA y en coordinación con la empresa receptora.</w:t>
      </w:r>
    </w:p>
    <w:p w14:paraId="47E2243D" w14:textId="77777777" w:rsidR="00A942BB" w:rsidRPr="00A942BB" w:rsidRDefault="00A942BB" w:rsidP="00A942BB">
      <w:pPr>
        <w:rPr>
          <w:rFonts w:asciiTheme="majorHAnsi" w:hAnsiTheme="majorHAnsi" w:cstheme="majorHAnsi"/>
          <w:b w:val="0"/>
          <w:bCs/>
          <w:color w:val="auto"/>
          <w:sz w:val="24"/>
          <w:szCs w:val="20"/>
        </w:rPr>
      </w:pPr>
      <w:r w:rsidRPr="00A942BB">
        <w:rPr>
          <w:rFonts w:asciiTheme="majorHAnsi" w:hAnsiTheme="majorHAnsi" w:cstheme="majorHAnsi"/>
          <w:b w:val="0"/>
          <w:bCs/>
          <w:color w:val="auto"/>
          <w:sz w:val="24"/>
          <w:szCs w:val="20"/>
        </w:rPr>
        <w:t>Estoy comprometido a cumplir con las responsabilidades asignadas, mantener una actitud profesional y aportar mis conocimientos y habilidades al desarrollo de los procesos de la empresa, especialmente en el área tintas</w:t>
      </w:r>
    </w:p>
    <w:p w14:paraId="49950809" w14:textId="77777777" w:rsidR="00A942BB" w:rsidRPr="00A942BB" w:rsidRDefault="00A942BB" w:rsidP="00A942BB">
      <w:pPr>
        <w:rPr>
          <w:rFonts w:asciiTheme="majorHAnsi" w:hAnsiTheme="majorHAnsi" w:cstheme="majorHAnsi"/>
          <w:b w:val="0"/>
          <w:bCs/>
          <w:color w:val="auto"/>
          <w:sz w:val="24"/>
          <w:szCs w:val="20"/>
        </w:rPr>
      </w:pPr>
      <w:r w:rsidRPr="00A942BB">
        <w:rPr>
          <w:rFonts w:asciiTheme="majorHAnsi" w:hAnsiTheme="majorHAnsi" w:cstheme="majorHAnsi"/>
          <w:b w:val="0"/>
          <w:bCs/>
          <w:color w:val="auto"/>
          <w:sz w:val="24"/>
          <w:szCs w:val="20"/>
        </w:rPr>
        <w:t>Agradezco de antemano su atención y quedo atento a su respuesta para continuar con el proceso correspondiente.</w:t>
      </w:r>
    </w:p>
    <w:p w14:paraId="75620CDF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4D94AB6A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5B80EAA1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7BB61C9E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Cordialmente, </w:t>
      </w:r>
    </w:p>
    <w:p w14:paraId="1474DC73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6239F5C7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6496B080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03FE1D35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46B333A6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63D14663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6E86310F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2D14F846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18855798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4E7E249B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584F2599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</w:p>
    <w:p w14:paraId="6F624FDF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 xml:space="preserve">Emilio jose lopez perez </w:t>
      </w:r>
    </w:p>
    <w:p w14:paraId="299F106E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Cc: 1064994917</w:t>
      </w:r>
    </w:p>
    <w:p w14:paraId="56460D86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Cod, de ficha :2834920</w:t>
      </w:r>
    </w:p>
    <w:p w14:paraId="5881A50B" w14:textId="77777777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Programa de formacion :</w:t>
      </w:r>
      <w:r w:rsidRPr="00A942BB">
        <w:rPr>
          <w:rFonts w:asciiTheme="majorHAnsi" w:eastAsiaTheme="majorEastAsia" w:hAnsiTheme="majorHAnsi" w:cstheme="majorBidi"/>
          <w:b/>
          <w:noProof/>
          <w:color w:val="auto"/>
          <w:sz w:val="24"/>
          <w:szCs w:val="24"/>
        </w:rPr>
        <w:t xml:space="preserve"> 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tecnologo en alalisis y desarrollo de software</w:t>
      </w:r>
    </w:p>
    <w:p w14:paraId="54518741" w14:textId="00A58F43" w:rsidR="00A942BB" w:rsidRPr="00A942BB" w:rsidRDefault="00A942BB" w:rsidP="00A942BB">
      <w:pPr>
        <w:pStyle w:val="Contenido"/>
        <w:tabs>
          <w:tab w:val="left" w:pos="1944"/>
        </w:tabs>
        <w:rPr>
          <w:rFonts w:asciiTheme="majorHAnsi" w:hAnsiTheme="majorHAnsi" w:cstheme="majorHAnsi"/>
          <w:color w:val="auto"/>
          <w:sz w:val="24"/>
          <w:szCs w:val="20"/>
          <w14:textOutline w14:w="0" w14:cap="flat" w14:cmpd="sng" w14:algn="ctr">
            <w14:noFill/>
            <w14:prstDash w14:val="solid"/>
            <w14:round/>
          </w14:textOutline>
        </w:rPr>
      </w:pP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Tel:33324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2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t>0216</w:t>
      </w:r>
      <w:r w:rsidRPr="00A942BB">
        <w:rPr>
          <w:rFonts w:asciiTheme="majorHAnsi" w:eastAsiaTheme="majorEastAsia" w:hAnsiTheme="majorHAnsi" w:cstheme="majorBidi"/>
          <w:bCs/>
          <w:noProof/>
          <w:color w:val="auto"/>
          <w:sz w:val="24"/>
          <w:szCs w:val="24"/>
        </w:rPr>
        <w:br/>
        <w:t>email:emiliojlp@hotmail.com</w:t>
      </w:r>
      <w:r w:rsidRPr="00A942BB">
        <w:rPr>
          <w:rFonts w:cstheme="minorHAnsi"/>
          <w:color w:val="auto"/>
          <w:sz w:val="24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sectPr w:rsidR="00A942BB" w:rsidRPr="00A942BB" w:rsidSect="00652CA8">
      <w:headerReference w:type="default" r:id="rId10"/>
      <w:pgSz w:w="11906" w:h="16838" w:code="9"/>
      <w:pgMar w:top="720" w:right="936" w:bottom="720" w:left="936" w:header="0" w:footer="0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938F4E" w14:textId="77777777" w:rsidR="00C1000B" w:rsidRDefault="00C1000B">
      <w:r>
        <w:separator/>
      </w:r>
    </w:p>
    <w:p w14:paraId="52ED892A" w14:textId="77777777" w:rsidR="00C1000B" w:rsidRDefault="00C1000B"/>
  </w:endnote>
  <w:endnote w:type="continuationSeparator" w:id="0">
    <w:p w14:paraId="794B3CB5" w14:textId="77777777" w:rsidR="00C1000B" w:rsidRDefault="00C1000B">
      <w:r>
        <w:continuationSeparator/>
      </w:r>
    </w:p>
    <w:p w14:paraId="5664F5FF" w14:textId="77777777" w:rsidR="00C1000B" w:rsidRDefault="00C100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5E714" w14:textId="77777777" w:rsidR="00C1000B" w:rsidRDefault="00C1000B">
      <w:r>
        <w:separator/>
      </w:r>
    </w:p>
    <w:p w14:paraId="68FEDB1B" w14:textId="77777777" w:rsidR="00C1000B" w:rsidRDefault="00C1000B"/>
  </w:footnote>
  <w:footnote w:type="continuationSeparator" w:id="0">
    <w:p w14:paraId="744599F7" w14:textId="77777777" w:rsidR="00C1000B" w:rsidRDefault="00C1000B">
      <w:r>
        <w:continuationSeparator/>
      </w:r>
    </w:p>
    <w:p w14:paraId="2D309E7B" w14:textId="77777777" w:rsidR="00C1000B" w:rsidRDefault="00C100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B6400" w14:textId="05D328A5" w:rsidR="0078405E" w:rsidRDefault="0078405E">
    <w:pPr>
      <w:pStyle w:val="Encabezado"/>
    </w:pPr>
  </w:p>
  <w:p w14:paraId="758CD146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5ECC"/>
    <w:multiLevelType w:val="multilevel"/>
    <w:tmpl w:val="ADFABF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0286B"/>
    <w:multiLevelType w:val="hybridMultilevel"/>
    <w:tmpl w:val="81040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95AF0"/>
    <w:multiLevelType w:val="hybridMultilevel"/>
    <w:tmpl w:val="2FD4675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E1123"/>
    <w:multiLevelType w:val="multilevel"/>
    <w:tmpl w:val="30E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468C9"/>
    <w:multiLevelType w:val="hybridMultilevel"/>
    <w:tmpl w:val="6E5C5B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B554F"/>
    <w:multiLevelType w:val="hybridMultilevel"/>
    <w:tmpl w:val="61B8627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7E56"/>
    <w:multiLevelType w:val="multilevel"/>
    <w:tmpl w:val="ADFABF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91CD0"/>
    <w:multiLevelType w:val="hybridMultilevel"/>
    <w:tmpl w:val="E7CAE8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2370F"/>
    <w:multiLevelType w:val="hybridMultilevel"/>
    <w:tmpl w:val="0B9E2D70"/>
    <w:lvl w:ilvl="0" w:tplc="39085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42572"/>
    <w:multiLevelType w:val="multilevel"/>
    <w:tmpl w:val="9C281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702FE4"/>
    <w:multiLevelType w:val="hybridMultilevel"/>
    <w:tmpl w:val="77AC7AA4"/>
    <w:lvl w:ilvl="0" w:tplc="39085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35E89"/>
    <w:multiLevelType w:val="multilevel"/>
    <w:tmpl w:val="00F0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924C8"/>
    <w:multiLevelType w:val="hybridMultilevel"/>
    <w:tmpl w:val="1788128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0C76B1"/>
    <w:multiLevelType w:val="hybridMultilevel"/>
    <w:tmpl w:val="772EB6E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EE2C33"/>
    <w:multiLevelType w:val="hybridMultilevel"/>
    <w:tmpl w:val="E8D61996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312DCA"/>
    <w:multiLevelType w:val="hybridMultilevel"/>
    <w:tmpl w:val="B1489D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A6744"/>
    <w:multiLevelType w:val="hybridMultilevel"/>
    <w:tmpl w:val="F572A00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A0BAE"/>
    <w:multiLevelType w:val="multilevel"/>
    <w:tmpl w:val="7FE8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446B8"/>
    <w:multiLevelType w:val="multilevel"/>
    <w:tmpl w:val="75BC0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C267A0"/>
    <w:multiLevelType w:val="multilevel"/>
    <w:tmpl w:val="4CC6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61E50"/>
    <w:multiLevelType w:val="hybridMultilevel"/>
    <w:tmpl w:val="CC8ED8CA"/>
    <w:lvl w:ilvl="0" w:tplc="4206619A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593870"/>
    <w:multiLevelType w:val="multilevel"/>
    <w:tmpl w:val="C6D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57508"/>
    <w:multiLevelType w:val="multilevel"/>
    <w:tmpl w:val="153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92CFD"/>
    <w:multiLevelType w:val="hybridMultilevel"/>
    <w:tmpl w:val="58FEA2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366597"/>
    <w:multiLevelType w:val="multilevel"/>
    <w:tmpl w:val="2CF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836F0"/>
    <w:multiLevelType w:val="multilevel"/>
    <w:tmpl w:val="8A74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426CC"/>
    <w:multiLevelType w:val="hybridMultilevel"/>
    <w:tmpl w:val="9A6248D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2966C8"/>
    <w:multiLevelType w:val="hybridMultilevel"/>
    <w:tmpl w:val="973EC7E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465BD5"/>
    <w:multiLevelType w:val="multilevel"/>
    <w:tmpl w:val="A686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316558">
    <w:abstractNumId w:val="28"/>
  </w:num>
  <w:num w:numId="2" w16cid:durableId="1269966981">
    <w:abstractNumId w:val="14"/>
  </w:num>
  <w:num w:numId="3" w16cid:durableId="935020176">
    <w:abstractNumId w:val="17"/>
  </w:num>
  <w:num w:numId="4" w16cid:durableId="294027227">
    <w:abstractNumId w:val="19"/>
  </w:num>
  <w:num w:numId="5" w16cid:durableId="1800108205">
    <w:abstractNumId w:val="24"/>
  </w:num>
  <w:num w:numId="6" w16cid:durableId="338430234">
    <w:abstractNumId w:val="21"/>
  </w:num>
  <w:num w:numId="7" w16cid:durableId="498735827">
    <w:abstractNumId w:val="22"/>
  </w:num>
  <w:num w:numId="8" w16cid:durableId="1589266260">
    <w:abstractNumId w:val="18"/>
  </w:num>
  <w:num w:numId="9" w16cid:durableId="1494223778">
    <w:abstractNumId w:val="11"/>
  </w:num>
  <w:num w:numId="10" w16cid:durableId="97259579">
    <w:abstractNumId w:val="23"/>
  </w:num>
  <w:num w:numId="11" w16cid:durableId="317804062">
    <w:abstractNumId w:val="7"/>
  </w:num>
  <w:num w:numId="12" w16cid:durableId="1372075151">
    <w:abstractNumId w:val="5"/>
  </w:num>
  <w:num w:numId="13" w16cid:durableId="1719472756">
    <w:abstractNumId w:val="12"/>
  </w:num>
  <w:num w:numId="14" w16cid:durableId="1994141545">
    <w:abstractNumId w:val="4"/>
  </w:num>
  <w:num w:numId="15" w16cid:durableId="1094592505">
    <w:abstractNumId w:val="13"/>
  </w:num>
  <w:num w:numId="16" w16cid:durableId="1427385502">
    <w:abstractNumId w:val="15"/>
  </w:num>
  <w:num w:numId="17" w16cid:durableId="2031953788">
    <w:abstractNumId w:val="16"/>
  </w:num>
  <w:num w:numId="18" w16cid:durableId="1613122885">
    <w:abstractNumId w:val="2"/>
  </w:num>
  <w:num w:numId="19" w16cid:durableId="647131752">
    <w:abstractNumId w:val="26"/>
  </w:num>
  <w:num w:numId="20" w16cid:durableId="1187669160">
    <w:abstractNumId w:val="27"/>
  </w:num>
  <w:num w:numId="21" w16cid:durableId="469253464">
    <w:abstractNumId w:val="10"/>
  </w:num>
  <w:num w:numId="22" w16cid:durableId="773984670">
    <w:abstractNumId w:val="8"/>
  </w:num>
  <w:num w:numId="23" w16cid:durableId="404910833">
    <w:abstractNumId w:val="20"/>
  </w:num>
  <w:num w:numId="24" w16cid:durableId="1663192303">
    <w:abstractNumId w:val="25"/>
  </w:num>
  <w:num w:numId="25" w16cid:durableId="26376645">
    <w:abstractNumId w:val="6"/>
  </w:num>
  <w:num w:numId="26" w16cid:durableId="532160316">
    <w:abstractNumId w:val="0"/>
  </w:num>
  <w:num w:numId="27" w16cid:durableId="730735511">
    <w:abstractNumId w:val="1"/>
  </w:num>
  <w:num w:numId="28" w16cid:durableId="1727027170">
    <w:abstractNumId w:val="3"/>
  </w:num>
  <w:num w:numId="29" w16cid:durableId="4291612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25"/>
    <w:rsid w:val="0002482E"/>
    <w:rsid w:val="0004268C"/>
    <w:rsid w:val="00042EE4"/>
    <w:rsid w:val="00050324"/>
    <w:rsid w:val="000747A0"/>
    <w:rsid w:val="0008726F"/>
    <w:rsid w:val="000A0150"/>
    <w:rsid w:val="000E63C9"/>
    <w:rsid w:val="00130E9D"/>
    <w:rsid w:val="00150A6D"/>
    <w:rsid w:val="00185B35"/>
    <w:rsid w:val="00196CFF"/>
    <w:rsid w:val="001D00F6"/>
    <w:rsid w:val="001D1833"/>
    <w:rsid w:val="001D1B13"/>
    <w:rsid w:val="001F2BC8"/>
    <w:rsid w:val="001F5F6B"/>
    <w:rsid w:val="00205925"/>
    <w:rsid w:val="00206A54"/>
    <w:rsid w:val="00231C0A"/>
    <w:rsid w:val="002439CB"/>
    <w:rsid w:val="00243EBC"/>
    <w:rsid w:val="00246A35"/>
    <w:rsid w:val="00276A7E"/>
    <w:rsid w:val="00283C5D"/>
    <w:rsid w:val="00284348"/>
    <w:rsid w:val="002D257D"/>
    <w:rsid w:val="002E5A2D"/>
    <w:rsid w:val="002F51F5"/>
    <w:rsid w:val="00303B39"/>
    <w:rsid w:val="00312137"/>
    <w:rsid w:val="00330359"/>
    <w:rsid w:val="0033762F"/>
    <w:rsid w:val="00360494"/>
    <w:rsid w:val="00362F5C"/>
    <w:rsid w:val="00366C7E"/>
    <w:rsid w:val="00384EA3"/>
    <w:rsid w:val="003A39A1"/>
    <w:rsid w:val="003C2191"/>
    <w:rsid w:val="003D3863"/>
    <w:rsid w:val="003E23C1"/>
    <w:rsid w:val="003F7E02"/>
    <w:rsid w:val="004110DE"/>
    <w:rsid w:val="0044085A"/>
    <w:rsid w:val="0048379D"/>
    <w:rsid w:val="004B21A5"/>
    <w:rsid w:val="004E5FEE"/>
    <w:rsid w:val="004E6DF6"/>
    <w:rsid w:val="005037F0"/>
    <w:rsid w:val="00516A86"/>
    <w:rsid w:val="005275F6"/>
    <w:rsid w:val="005419B7"/>
    <w:rsid w:val="00555DAA"/>
    <w:rsid w:val="00572102"/>
    <w:rsid w:val="00593F48"/>
    <w:rsid w:val="005D2668"/>
    <w:rsid w:val="005F1BB0"/>
    <w:rsid w:val="00652738"/>
    <w:rsid w:val="00652CA8"/>
    <w:rsid w:val="00656C4D"/>
    <w:rsid w:val="00661833"/>
    <w:rsid w:val="00695D8F"/>
    <w:rsid w:val="006C0981"/>
    <w:rsid w:val="006E1970"/>
    <w:rsid w:val="006E5716"/>
    <w:rsid w:val="006E63FF"/>
    <w:rsid w:val="006E6A4B"/>
    <w:rsid w:val="006F2F48"/>
    <w:rsid w:val="007302B3"/>
    <w:rsid w:val="00730733"/>
    <w:rsid w:val="007309A6"/>
    <w:rsid w:val="00730E3A"/>
    <w:rsid w:val="00733757"/>
    <w:rsid w:val="00736AAF"/>
    <w:rsid w:val="00765B2A"/>
    <w:rsid w:val="00775B67"/>
    <w:rsid w:val="00783A34"/>
    <w:rsid w:val="0078405E"/>
    <w:rsid w:val="007C6B52"/>
    <w:rsid w:val="007D16C5"/>
    <w:rsid w:val="007D1CA4"/>
    <w:rsid w:val="007F0C25"/>
    <w:rsid w:val="00807DFD"/>
    <w:rsid w:val="00862FE4"/>
    <w:rsid w:val="0086389A"/>
    <w:rsid w:val="0087605E"/>
    <w:rsid w:val="008941AE"/>
    <w:rsid w:val="008948D0"/>
    <w:rsid w:val="008B00C7"/>
    <w:rsid w:val="008B1FEE"/>
    <w:rsid w:val="008B628F"/>
    <w:rsid w:val="008C6DCD"/>
    <w:rsid w:val="00903C32"/>
    <w:rsid w:val="00916B16"/>
    <w:rsid w:val="009173B9"/>
    <w:rsid w:val="0093335D"/>
    <w:rsid w:val="0093613E"/>
    <w:rsid w:val="00943026"/>
    <w:rsid w:val="00952562"/>
    <w:rsid w:val="00966B81"/>
    <w:rsid w:val="00977F79"/>
    <w:rsid w:val="00986204"/>
    <w:rsid w:val="009C7720"/>
    <w:rsid w:val="009E7BF8"/>
    <w:rsid w:val="00A030FE"/>
    <w:rsid w:val="00A23AFA"/>
    <w:rsid w:val="00A26A93"/>
    <w:rsid w:val="00A31B3E"/>
    <w:rsid w:val="00A532F3"/>
    <w:rsid w:val="00A8489E"/>
    <w:rsid w:val="00A86645"/>
    <w:rsid w:val="00A942BB"/>
    <w:rsid w:val="00AB02A7"/>
    <w:rsid w:val="00AC29F3"/>
    <w:rsid w:val="00AC31F0"/>
    <w:rsid w:val="00AE5ABB"/>
    <w:rsid w:val="00B231E5"/>
    <w:rsid w:val="00B502FC"/>
    <w:rsid w:val="00BA4756"/>
    <w:rsid w:val="00BB0D82"/>
    <w:rsid w:val="00BB730A"/>
    <w:rsid w:val="00C02B87"/>
    <w:rsid w:val="00C1000B"/>
    <w:rsid w:val="00C10779"/>
    <w:rsid w:val="00C4086D"/>
    <w:rsid w:val="00C46DF8"/>
    <w:rsid w:val="00CA1896"/>
    <w:rsid w:val="00CB5B28"/>
    <w:rsid w:val="00CE051C"/>
    <w:rsid w:val="00CF4A0D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37F"/>
    <w:rsid w:val="00D86945"/>
    <w:rsid w:val="00D90290"/>
    <w:rsid w:val="00DB059D"/>
    <w:rsid w:val="00DC706A"/>
    <w:rsid w:val="00DD152F"/>
    <w:rsid w:val="00DD2B1F"/>
    <w:rsid w:val="00DE213F"/>
    <w:rsid w:val="00DE52D9"/>
    <w:rsid w:val="00DF027C"/>
    <w:rsid w:val="00E00A32"/>
    <w:rsid w:val="00E00A50"/>
    <w:rsid w:val="00E22ACD"/>
    <w:rsid w:val="00E620B0"/>
    <w:rsid w:val="00E80793"/>
    <w:rsid w:val="00E81B40"/>
    <w:rsid w:val="00EF555B"/>
    <w:rsid w:val="00F027BB"/>
    <w:rsid w:val="00F04EE5"/>
    <w:rsid w:val="00F11DCF"/>
    <w:rsid w:val="00F162EA"/>
    <w:rsid w:val="00F52D27"/>
    <w:rsid w:val="00F83527"/>
    <w:rsid w:val="00FD583F"/>
    <w:rsid w:val="00FD7488"/>
    <w:rsid w:val="00FE7304"/>
    <w:rsid w:val="00FE7D96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E6E80"/>
  <w15:docId w15:val="{35F43B64-D43F-44E7-9E3C-D316E795B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  <w:lang w:val="es-CO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6F2F4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99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6F2F48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231C0A"/>
    <w:rPr>
      <w:rFonts w:ascii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78405E"/>
    <w:pPr>
      <w:spacing w:after="0" w:line="240" w:lineRule="auto"/>
    </w:pPr>
    <w:rPr>
      <w:rFonts w:eastAsiaTheme="minorEastAsia"/>
      <w:b/>
      <w:color w:val="082A75" w:themeColor="text2"/>
      <w:sz w:val="28"/>
      <w:szCs w:val="22"/>
      <w:lang w:val="es-CO"/>
    </w:rPr>
  </w:style>
  <w:style w:type="paragraph" w:styleId="Prrafodelista">
    <w:name w:val="List Paragraph"/>
    <w:basedOn w:val="Normal"/>
    <w:uiPriority w:val="34"/>
    <w:semiHidden/>
    <w:unhideWhenUsed/>
    <w:qFormat/>
    <w:rsid w:val="00DD2B1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419B7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19B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76A7E"/>
    <w:rPr>
      <w:color w:val="3592CF" w:themeColor="followedHyperlink"/>
      <w:u w:val="single"/>
    </w:rPr>
  </w:style>
  <w:style w:type="paragraph" w:customStyle="1" w:styleId="paragraph">
    <w:name w:val="paragraph"/>
    <w:basedOn w:val="Normal"/>
    <w:rsid w:val="00A94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0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3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5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1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8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ili\AppData\Local\Microsoft\Office\16.0\DTS\es-CO%7b84BCA4F6-156D-4630-BF5A-339944B3452C%7d\%7bA0A4EDAC-B1E0-4927-A4B7-B0F22C0AA910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08EA106CD684F9589B9264D698310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FD5E8-70A8-432B-A560-80B0E1724D08}"/>
      </w:docPartPr>
      <w:docPartBody>
        <w:p w:rsidR="00DF18E9" w:rsidRDefault="00000000">
          <w:pPr>
            <w:pStyle w:val="D08EA106CD684F9589B9264D6983107A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8A"/>
    <w:rsid w:val="00042EE4"/>
    <w:rsid w:val="00604DA8"/>
    <w:rsid w:val="006C0981"/>
    <w:rsid w:val="00897D2B"/>
    <w:rsid w:val="00A33045"/>
    <w:rsid w:val="00C10779"/>
    <w:rsid w:val="00CF4A0D"/>
    <w:rsid w:val="00DF18E9"/>
    <w:rsid w:val="00EB696A"/>
    <w:rsid w:val="00F2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1FF884CAD0DA48068FFA1F35041C4148">
    <w:name w:val="1FF884CAD0DA48068FFA1F35041C4148"/>
  </w:style>
  <w:style w:type="paragraph" w:customStyle="1" w:styleId="D08EA106CD684F9589B9264D6983107A">
    <w:name w:val="D08EA106CD684F9589B9264D698310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3B353-E9AC-4604-BEE8-F8CF38FFB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{A0A4EDAC-B1E0-4927-A4B7-B0F22C0AA910}tf16392850_win32</Template>
  <TotalTime>7009</TotalTime>
  <Pages>11</Pages>
  <Words>1696</Words>
  <Characters>9330</Characters>
  <Application>Microsoft Office Word</Application>
  <DocSecurity>0</DocSecurity>
  <Lines>77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lopez</dc:creator>
  <cp:keywords/>
  <dc:description/>
  <cp:lastModifiedBy>emilio lopez perez</cp:lastModifiedBy>
  <cp:revision>8</cp:revision>
  <cp:lastPrinted>2006-08-01T17:47:00Z</cp:lastPrinted>
  <dcterms:created xsi:type="dcterms:W3CDTF">2025-09-27T19:07:00Z</dcterms:created>
  <dcterms:modified xsi:type="dcterms:W3CDTF">2025-10-16T17:58:00Z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